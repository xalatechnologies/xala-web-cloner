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0FC409" w14:textId="703DE814" w:rsidR="20913C7B" w:rsidRDefault="717DC3E6" w:rsidP="20913C7B">
      <w:r w:rsidRPr="717DC3E6">
        <w:rPr>
          <w:b/>
          <w:bCs/>
          <w:sz w:val="36"/>
          <w:szCs w:val="36"/>
        </w:rPr>
        <w:t>IBRAHIM RAHMANI</w:t>
      </w:r>
    </w:p>
    <w:p w14:paraId="3EBFE5B2" w14:textId="5E6AF0FC" w:rsidR="717DC3E6" w:rsidRDefault="717DC3E6" w:rsidP="717DC3E6">
      <w:r w:rsidRPr="717DC3E6">
        <w:t>Microsoft-sertifisert | MSc i Informasjonssystemer | Fullstack utvikler, Teamleder, Løsningsarkitekt</w:t>
      </w:r>
    </w:p>
    <w:tbl>
      <w:tblPr>
        <w:tblStyle w:val="TableGrid"/>
        <w:tblW w:w="9067"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Look w:val="04A0" w:firstRow="1" w:lastRow="0" w:firstColumn="1" w:lastColumn="0" w:noHBand="0" w:noVBand="1"/>
      </w:tblPr>
      <w:tblGrid>
        <w:gridCol w:w="1271"/>
        <w:gridCol w:w="7796"/>
      </w:tblGrid>
      <w:tr w:rsidR="00F4577B" w14:paraId="3420D5EB" w14:textId="77777777" w:rsidTr="717DC3E6">
        <w:tc>
          <w:tcPr>
            <w:tcW w:w="1271" w:type="dxa"/>
          </w:tcPr>
          <w:p w14:paraId="51217696" w14:textId="77777777" w:rsidR="00F4577B" w:rsidRDefault="00F4577B" w:rsidP="002E4EB0">
            <w:r>
              <w:t>Telefon:</w:t>
            </w:r>
          </w:p>
        </w:tc>
        <w:tc>
          <w:tcPr>
            <w:tcW w:w="7796" w:type="dxa"/>
          </w:tcPr>
          <w:p w14:paraId="0BCF2FDD" w14:textId="08B89920" w:rsidR="00F4577B" w:rsidRDefault="717DC3E6" w:rsidP="717DC3E6">
            <w:r>
              <w:t>96665001</w:t>
            </w:r>
          </w:p>
        </w:tc>
      </w:tr>
      <w:tr w:rsidR="00F4577B" w14:paraId="0A0BAB50" w14:textId="77777777" w:rsidTr="717DC3E6">
        <w:tc>
          <w:tcPr>
            <w:tcW w:w="1271" w:type="dxa"/>
          </w:tcPr>
          <w:p w14:paraId="6ABB59EE" w14:textId="77777777" w:rsidR="00F4577B" w:rsidRDefault="00F4577B" w:rsidP="002E4EB0">
            <w:r>
              <w:t>Mobil:</w:t>
            </w:r>
          </w:p>
        </w:tc>
        <w:tc>
          <w:tcPr>
            <w:tcW w:w="7796" w:type="dxa"/>
          </w:tcPr>
          <w:p w14:paraId="3075FD31" w14:textId="5D243D7F" w:rsidR="00F4577B" w:rsidRDefault="717DC3E6" w:rsidP="002E4EB0">
            <w:r>
              <w:t>94077006</w:t>
            </w:r>
          </w:p>
        </w:tc>
      </w:tr>
      <w:tr w:rsidR="00F4577B" w14:paraId="04090C5D" w14:textId="77777777" w:rsidTr="717DC3E6">
        <w:tc>
          <w:tcPr>
            <w:tcW w:w="1271" w:type="dxa"/>
          </w:tcPr>
          <w:p w14:paraId="7CB7DD79" w14:textId="77777777" w:rsidR="00F4577B" w:rsidRDefault="00F4577B" w:rsidP="002E4EB0">
            <w:r>
              <w:t>E-post:</w:t>
            </w:r>
          </w:p>
        </w:tc>
        <w:tc>
          <w:tcPr>
            <w:tcW w:w="7796" w:type="dxa"/>
          </w:tcPr>
          <w:p w14:paraId="34B85AC0" w14:textId="563F4425" w:rsidR="00F4577B" w:rsidRDefault="717DC3E6" w:rsidP="002E4EB0">
            <w:hyperlink r:id="rId10">
              <w:r w:rsidRPr="717DC3E6">
                <w:rPr>
                  <w:rStyle w:val="Hyperlink"/>
                </w:rPr>
                <w:t>Ibrahim@xala.no</w:t>
              </w:r>
            </w:hyperlink>
          </w:p>
        </w:tc>
      </w:tr>
      <w:tr w:rsidR="717DC3E6" w14:paraId="28BC6A81" w14:textId="77777777" w:rsidTr="717DC3E6">
        <w:trPr>
          <w:trHeight w:val="300"/>
        </w:trPr>
        <w:tc>
          <w:tcPr>
            <w:tcW w:w="1271" w:type="dxa"/>
          </w:tcPr>
          <w:p w14:paraId="22D7AAB9" w14:textId="5D56671C" w:rsidR="717DC3E6" w:rsidRDefault="717DC3E6" w:rsidP="717DC3E6">
            <w:r>
              <w:t>LinkedIn</w:t>
            </w:r>
          </w:p>
        </w:tc>
        <w:tc>
          <w:tcPr>
            <w:tcW w:w="7796" w:type="dxa"/>
          </w:tcPr>
          <w:p w14:paraId="5C907A9F" w14:textId="4077B813" w:rsidR="717DC3E6" w:rsidRDefault="717DC3E6" w:rsidP="717DC3E6">
            <w:hyperlink r:id="rId11">
              <w:r w:rsidRPr="717DC3E6">
                <w:rPr>
                  <w:rStyle w:val="Hyperlink"/>
                </w:rPr>
                <w:t>https://www.linkedin.com/in/ibrahimrahmani/</w:t>
              </w:r>
            </w:hyperlink>
            <w:r>
              <w:t xml:space="preserve"> </w:t>
            </w:r>
          </w:p>
        </w:tc>
      </w:tr>
    </w:tbl>
    <w:p w14:paraId="7555CAEF" w14:textId="77777777" w:rsidR="005825C1" w:rsidRDefault="005825C1"/>
    <w:p w14:paraId="77572F5A" w14:textId="1A9BC64B" w:rsidR="00A80BC9" w:rsidRPr="00A80BC9" w:rsidRDefault="00A80BC9">
      <w:pPr>
        <w:rPr>
          <w:b/>
        </w:rPr>
      </w:pPr>
      <w:r w:rsidRPr="00A80BC9">
        <w:rPr>
          <w:b/>
        </w:rPr>
        <w:t>Kort om egenskaper</w:t>
      </w:r>
      <w:r w:rsidR="00166BCF">
        <w:rPr>
          <w:b/>
        </w:rPr>
        <w:t xml:space="preserve"> relevant for oppdraget</w:t>
      </w:r>
      <w:r w:rsidR="00B972C0">
        <w:rPr>
          <w:b/>
        </w:rPr>
        <w:t>:</w:t>
      </w:r>
    </w:p>
    <w:tbl>
      <w:tblPr>
        <w:tblStyle w:val="TableGrid"/>
        <w:tblW w:w="9067"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Look w:val="04A0" w:firstRow="1" w:lastRow="0" w:firstColumn="1" w:lastColumn="0" w:noHBand="0" w:noVBand="1"/>
      </w:tblPr>
      <w:tblGrid>
        <w:gridCol w:w="9067"/>
      </w:tblGrid>
      <w:tr w:rsidR="00A80BC9" w14:paraId="68780C73" w14:textId="77777777" w:rsidTr="717DC3E6">
        <w:tc>
          <w:tcPr>
            <w:tcW w:w="9067" w:type="dxa"/>
          </w:tcPr>
          <w:p w14:paraId="7EAD389A" w14:textId="67788018" w:rsidR="00A80BC9" w:rsidRDefault="717DC3E6" w:rsidP="717DC3E6">
            <w:pPr>
              <w:rPr>
                <w:i/>
                <w:iCs/>
              </w:rPr>
            </w:pPr>
            <w:r w:rsidRPr="717DC3E6">
              <w:rPr>
                <w:i/>
                <w:iCs/>
              </w:rPr>
              <w:t>«Kort beskrivelse/sammendrag av kjennetegn - styrker / personlige egenskaper, herunder språk»</w:t>
            </w:r>
          </w:p>
          <w:p w14:paraId="2518F389" w14:textId="50157335" w:rsidR="00A80BC9" w:rsidRDefault="00A80BC9" w:rsidP="717DC3E6">
            <w:pPr>
              <w:rPr>
                <w:rFonts w:ascii="Calibri" w:eastAsia="Calibri" w:hAnsi="Calibri" w:cs="Calibri"/>
              </w:rPr>
            </w:pPr>
          </w:p>
          <w:p w14:paraId="62030A54" w14:textId="2BEFEE38" w:rsidR="00A80BC9" w:rsidRDefault="717DC3E6" w:rsidP="717DC3E6">
            <w:pPr>
              <w:rPr>
                <w:i/>
                <w:iCs/>
              </w:rPr>
            </w:pPr>
            <w:r w:rsidRPr="717DC3E6">
              <w:rPr>
                <w:rFonts w:ascii="Calibri" w:eastAsia="Calibri" w:hAnsi="Calibri" w:cs="Calibri"/>
              </w:rPr>
              <w:t>Erfaren og sertifisert IT-profesjonell med lang erfaring i komplekse utviklings- og migreringsprosjekter. Kjent for å være løsningsorientert, teknisk innsiktsfull og effektiv i prosjektleveranser, med sterk evne til å analysere og optimalisere løsninger som gir målbare resultater for kunden. Har solid erfaring med skybaserte plattformer og enterprise-løsninger, og er kjent for å kunne levere høy kvalitet under press og i tverrfaglige team.</w:t>
            </w:r>
          </w:p>
          <w:p w14:paraId="03BC438C" w14:textId="27816472" w:rsidR="00A80BC9" w:rsidRDefault="717DC3E6" w:rsidP="717DC3E6">
            <w:pPr>
              <w:spacing w:before="240" w:after="240"/>
            </w:pPr>
            <w:r w:rsidRPr="717DC3E6">
              <w:rPr>
                <w:rFonts w:ascii="Calibri" w:eastAsia="Calibri" w:hAnsi="Calibri" w:cs="Calibri"/>
              </w:rPr>
              <w:t>Ibrahim er kjent for sin strukturerte arbeidsmetode og sterke engasjement for kvalitetsarbeid. Han er analytisk og proaktiv, noe som gjør ham i stand til å identifisere og adressere utfordringer tidlig i prosessen, og sikre leveranser i henhold til strenge krav til sikkerhet og brukervennlighet. Som en tilpasningsdyktig teamspiller, behersker han flytende norsk og engelsk og kommuniserer effektivt med både tekniske og ikke-tekniske interessenter, noe som gjør ham til en verdifull ressurs i prosjekter med tverrfaglige team og komplekse krav.</w:t>
            </w:r>
          </w:p>
        </w:tc>
      </w:tr>
    </w:tbl>
    <w:p w14:paraId="608299A0" w14:textId="77777777" w:rsidR="00A80BC9" w:rsidRDefault="00A80BC9" w:rsidP="00A80BC9"/>
    <w:p w14:paraId="0D4C8704" w14:textId="51FB1314" w:rsidR="00046C31" w:rsidRPr="00046C31" w:rsidRDefault="00077906">
      <w:pPr>
        <w:rPr>
          <w:b/>
        </w:rPr>
      </w:pPr>
      <w:r>
        <w:rPr>
          <w:b/>
        </w:rPr>
        <w:t>Beskrivelse av</w:t>
      </w:r>
      <w:r w:rsidR="00166BCF">
        <w:rPr>
          <w:b/>
        </w:rPr>
        <w:t xml:space="preserve"> relevant </w:t>
      </w:r>
      <w:r>
        <w:rPr>
          <w:b/>
        </w:rPr>
        <w:t xml:space="preserve">kompetanse for </w:t>
      </w:r>
      <w:r w:rsidR="00166BCF">
        <w:rPr>
          <w:b/>
        </w:rPr>
        <w:t>oppdraget</w:t>
      </w:r>
      <w:r w:rsidR="00046C31">
        <w:rPr>
          <w:b/>
        </w:rPr>
        <w:t>:</w:t>
      </w:r>
    </w:p>
    <w:tbl>
      <w:tblPr>
        <w:tblStyle w:val="TableGrid"/>
        <w:tblW w:w="9067"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Look w:val="04A0" w:firstRow="1" w:lastRow="0" w:firstColumn="1" w:lastColumn="0" w:noHBand="0" w:noVBand="1"/>
      </w:tblPr>
      <w:tblGrid>
        <w:gridCol w:w="9067"/>
      </w:tblGrid>
      <w:tr w:rsidR="00046C31" w14:paraId="0CCAE1BD" w14:textId="77777777" w:rsidTr="717DC3E6">
        <w:tc>
          <w:tcPr>
            <w:tcW w:w="9067" w:type="dxa"/>
          </w:tcPr>
          <w:p w14:paraId="4BE4498B" w14:textId="77777777" w:rsidR="00046C31" w:rsidRPr="00046C31" w:rsidRDefault="717DC3E6" w:rsidP="00CA4C57">
            <w:pPr>
              <w:rPr>
                <w:i/>
              </w:rPr>
            </w:pPr>
            <w:r w:rsidRPr="717DC3E6">
              <w:rPr>
                <w:i/>
                <w:iCs/>
              </w:rPr>
              <w:t>«Kort beskrivelse/sammendrag av kjernekompetanse, herunder antall år erfaring (bransje og fagretning)»</w:t>
            </w:r>
          </w:p>
          <w:p w14:paraId="20EA4AA0" w14:textId="1A576596" w:rsidR="00046C31" w:rsidRDefault="717DC3E6" w:rsidP="717DC3E6">
            <w:pPr>
              <w:spacing w:before="240" w:after="240"/>
            </w:pPr>
            <w:r w:rsidRPr="717DC3E6">
              <w:rPr>
                <w:rFonts w:ascii="Calibri" w:eastAsia="Calibri" w:hAnsi="Calibri" w:cs="Calibri"/>
              </w:rPr>
              <w:t>Ibrahim Rahmani har over 15 års erfaring som full-stack utvikler og systemarkitekt innen IT-bransjen, med spisskompetanse innen skybaserte løsninger, API-utvikling og moderne frontend- og backend-teknologier. Han har bred erfaring med å bygge og vedlikeholde løsninger for sektorer som helse, offentlig forvaltning og transport, og har ledet flere store prosjekter fra idéfase, kravanalyse og prototyping til ferdig leveranse. Gjennom sin karriere har Ibrahim opparbeidet seg solid kompetanse på .NET-plattformen, C#, Node.JS og Azure, samt frontend-rammeverk som React, Angular, Blazor og NextJS.</w:t>
            </w:r>
          </w:p>
          <w:p w14:paraId="0FE62FF7" w14:textId="010181D7" w:rsidR="00046C31" w:rsidRDefault="717DC3E6" w:rsidP="717DC3E6">
            <w:pPr>
              <w:spacing w:before="240" w:after="240"/>
            </w:pPr>
            <w:r w:rsidRPr="717DC3E6">
              <w:rPr>
                <w:rFonts w:ascii="Calibri" w:eastAsia="Calibri" w:hAnsi="Calibri" w:cs="Calibri"/>
              </w:rPr>
              <w:t>Ibrahim har også dyptgående kunnskap i JavaScript og TypeScript, og han kombinerer dette med sine ferdigheter i moderne frontend-utvikling for å sikre rask ytelse og interaktivitet i webapplikasjoner. Han har også avansert erfaring med DevOps-verktøy som Terraform og GitHub Actions, som han bruker til å bygge robuste og skalerbare infrastrukturer i skyen. Med omfattende erfaring i å tilpasse løsninger til komplekse krav, har Ibrahim en dyptgående forståelse av sikkerhet, systemintegrasjon og brukervennlighet, og han sikrer gjennomgående kvalitet og stabilitet i alle ledd av utviklingsprosessen.</w:t>
            </w:r>
          </w:p>
        </w:tc>
      </w:tr>
    </w:tbl>
    <w:p w14:paraId="413F5328" w14:textId="77777777" w:rsidR="00F052B2" w:rsidRDefault="00F052B2"/>
    <w:p w14:paraId="3565F64E" w14:textId="77777777" w:rsidR="00952844" w:rsidRPr="00952844" w:rsidRDefault="00952844" w:rsidP="00952844">
      <w:pPr>
        <w:jc w:val="center"/>
        <w:rPr>
          <w:b/>
          <w:sz w:val="32"/>
          <w:u w:val="single"/>
        </w:rPr>
      </w:pPr>
      <w:r w:rsidRPr="00952844">
        <w:rPr>
          <w:b/>
          <w:sz w:val="32"/>
          <w:u w:val="single"/>
        </w:rPr>
        <w:t>Utdannelse</w:t>
      </w:r>
    </w:p>
    <w:tbl>
      <w:tblPr>
        <w:tblStyle w:val="TableGrid"/>
        <w:tblW w:w="9067"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Look w:val="04A0" w:firstRow="1" w:lastRow="0" w:firstColumn="1" w:lastColumn="0" w:noHBand="0" w:noVBand="1"/>
      </w:tblPr>
      <w:tblGrid>
        <w:gridCol w:w="9067"/>
      </w:tblGrid>
      <w:tr w:rsidR="00952844" w14:paraId="70E887EB" w14:textId="77777777" w:rsidTr="717DC3E6">
        <w:tc>
          <w:tcPr>
            <w:tcW w:w="9067" w:type="dxa"/>
            <w:tcBorders>
              <w:bottom w:val="single" w:sz="4" w:space="0" w:color="A8D08D" w:themeColor="accent6" w:themeTint="99"/>
            </w:tcBorders>
          </w:tcPr>
          <w:p w14:paraId="23A6E0D6" w14:textId="77777777" w:rsidR="00952844" w:rsidRPr="00046C31" w:rsidRDefault="717DC3E6" w:rsidP="00CA4C57">
            <w:pPr>
              <w:rPr>
                <w:i/>
              </w:rPr>
            </w:pPr>
            <w:r w:rsidRPr="717DC3E6">
              <w:rPr>
                <w:i/>
                <w:iCs/>
              </w:rPr>
              <w:t>«Kort beskrivelse/sammendrag av utdannelse og kurs»</w:t>
            </w:r>
          </w:p>
          <w:p w14:paraId="28B6F722" w14:textId="717C744F" w:rsidR="00952844" w:rsidRDefault="717DC3E6" w:rsidP="717DC3E6">
            <w:pPr>
              <w:spacing w:before="240" w:after="240"/>
            </w:pPr>
            <w:r w:rsidRPr="717DC3E6">
              <w:rPr>
                <w:rFonts w:ascii="Calibri" w:eastAsia="Calibri" w:hAnsi="Calibri" w:cs="Calibri"/>
              </w:rPr>
              <w:t>Ibrahim Rahmani har en mastergrad i informasjonssystemer, supplert med omfattende faglig utvikling gjennom Microsoft-sertifiseringer som Microsoft Certified Solution Developer (MCSD), Microsoft Certified Application Developer (MCAD), og Microsoft Certified Database Administrator (MCDBA). Han er en aktiv deltaker i Microsoft-samfunnet og er medlem av flere profesjonelle nettverk i Oslo, der han holder seg oppdatert på de nyeste trendene innen teknologi og kunstig intelligens.</w:t>
            </w:r>
          </w:p>
          <w:p w14:paraId="540C24B1" w14:textId="11E6DB54" w:rsidR="00952844" w:rsidRDefault="717DC3E6" w:rsidP="717DC3E6">
            <w:pPr>
              <w:spacing w:before="240" w:after="240"/>
            </w:pPr>
            <w:r w:rsidRPr="717DC3E6">
              <w:rPr>
                <w:rFonts w:ascii="Calibri" w:eastAsia="Calibri" w:hAnsi="Calibri" w:cs="Calibri"/>
              </w:rPr>
              <w:t>Som Microsoft Certified Partner og deltakende medlem på konferanser, teknologiske MeetUps, og treningsseminarer, har Ibrahim kontinuerlig styrket sin kompetanse innen skyteknologi, TypeScript, JavaScript, React, og DevOps-praksis som Terraform og GitHub Actions. Denne engasjerte tilnærmingen sikrer at han alltid er oppdatert på moderne teknologiske løsninger og best practices, som han bringer til sine prosjekter og team.</w:t>
            </w:r>
          </w:p>
        </w:tc>
      </w:tr>
    </w:tbl>
    <w:p w14:paraId="23B3389C" w14:textId="77777777" w:rsidR="00952844" w:rsidRDefault="00952844">
      <w:pPr>
        <w:rPr>
          <w:b/>
        </w:rPr>
      </w:pPr>
    </w:p>
    <w:p w14:paraId="2D8F846D" w14:textId="77777777" w:rsidR="005825C1" w:rsidRDefault="00952844">
      <w:pPr>
        <w:rPr>
          <w:b/>
        </w:rPr>
      </w:pPr>
      <w:r>
        <w:rPr>
          <w:b/>
        </w:rPr>
        <w:t>Formalu</w:t>
      </w:r>
      <w:r w:rsidR="005825C1" w:rsidRPr="005825C1">
        <w:rPr>
          <w:b/>
        </w:rPr>
        <w:t>tdannelse:</w:t>
      </w:r>
    </w:p>
    <w:tbl>
      <w:tblPr>
        <w:tblStyle w:val="TableGrid"/>
        <w:tblW w:w="9067" w:type="dxa"/>
        <w:tblInd w:w="5"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Look w:val="04A0" w:firstRow="1" w:lastRow="0" w:firstColumn="1" w:lastColumn="0" w:noHBand="0" w:noVBand="1"/>
      </w:tblPr>
      <w:tblGrid>
        <w:gridCol w:w="1166"/>
        <w:gridCol w:w="1166"/>
        <w:gridCol w:w="2908"/>
        <w:gridCol w:w="3827"/>
      </w:tblGrid>
      <w:tr w:rsidR="00046C31" w14:paraId="12425739" w14:textId="77777777" w:rsidTr="717DC3E6">
        <w:tc>
          <w:tcPr>
            <w:tcW w:w="2332" w:type="dxa"/>
            <w:gridSpan w:val="2"/>
            <w:shd w:val="clear" w:color="auto" w:fill="E2EFD9" w:themeFill="accent6" w:themeFillTint="33"/>
          </w:tcPr>
          <w:p w14:paraId="75D81592" w14:textId="77777777" w:rsidR="00046C31" w:rsidRDefault="00046C31" w:rsidP="00046C31">
            <w:pPr>
              <w:jc w:val="center"/>
            </w:pPr>
            <w:r>
              <w:t>Tidsperiode fra - til</w:t>
            </w:r>
          </w:p>
        </w:tc>
        <w:tc>
          <w:tcPr>
            <w:tcW w:w="2908" w:type="dxa"/>
            <w:shd w:val="clear" w:color="auto" w:fill="E2EFD9" w:themeFill="accent6" w:themeFillTint="33"/>
          </w:tcPr>
          <w:p w14:paraId="7DC08948" w14:textId="77777777" w:rsidR="00046C31" w:rsidRDefault="00046C31" w:rsidP="00CA4C57">
            <w:r>
              <w:t>Institusjon</w:t>
            </w:r>
          </w:p>
        </w:tc>
        <w:tc>
          <w:tcPr>
            <w:tcW w:w="3827" w:type="dxa"/>
            <w:shd w:val="clear" w:color="auto" w:fill="E2EFD9" w:themeFill="accent6" w:themeFillTint="33"/>
          </w:tcPr>
          <w:p w14:paraId="5E5F8A1D" w14:textId="77777777" w:rsidR="00046C31" w:rsidRDefault="00046C31" w:rsidP="00CA4C57">
            <w:r>
              <w:t>Grad / beskrivelse</w:t>
            </w:r>
          </w:p>
        </w:tc>
      </w:tr>
      <w:tr w:rsidR="00046C31" w14:paraId="73288052" w14:textId="77777777" w:rsidTr="717DC3E6">
        <w:tc>
          <w:tcPr>
            <w:tcW w:w="1166" w:type="dxa"/>
          </w:tcPr>
          <w:p w14:paraId="1618F3A3" w14:textId="6C4A4F63" w:rsidR="00046C31" w:rsidRDefault="717DC3E6" w:rsidP="717DC3E6">
            <w:pPr>
              <w:jc w:val="center"/>
            </w:pPr>
            <w:r>
              <w:t>2001</w:t>
            </w:r>
          </w:p>
        </w:tc>
        <w:tc>
          <w:tcPr>
            <w:tcW w:w="1166" w:type="dxa"/>
          </w:tcPr>
          <w:p w14:paraId="56476418" w14:textId="138A56D6" w:rsidR="00046C31" w:rsidRDefault="717DC3E6" w:rsidP="717DC3E6">
            <w:pPr>
              <w:jc w:val="center"/>
            </w:pPr>
            <w:r>
              <w:t>2003</w:t>
            </w:r>
          </w:p>
        </w:tc>
        <w:tc>
          <w:tcPr>
            <w:tcW w:w="2908" w:type="dxa"/>
          </w:tcPr>
          <w:p w14:paraId="0BD7C92F" w14:textId="3C37E5EF" w:rsidR="00046C31" w:rsidRDefault="717DC3E6" w:rsidP="717DC3E6">
            <w:r>
              <w:t>Alkhair University</w:t>
            </w:r>
          </w:p>
        </w:tc>
        <w:tc>
          <w:tcPr>
            <w:tcW w:w="3827" w:type="dxa"/>
          </w:tcPr>
          <w:p w14:paraId="1FC7277B" w14:textId="74746BE9" w:rsidR="00046C31" w:rsidRDefault="717DC3E6" w:rsidP="717DC3E6">
            <w:r>
              <w:t xml:space="preserve">MSc Inforemationsystemer </w:t>
            </w:r>
          </w:p>
          <w:p w14:paraId="704DC918" w14:textId="6BB0656E" w:rsidR="00046C31" w:rsidRDefault="717DC3E6" w:rsidP="717DC3E6">
            <w:r>
              <w:t>Fokus på programmering, maskinvare og operativsystemer</w:t>
            </w:r>
          </w:p>
        </w:tc>
      </w:tr>
      <w:tr w:rsidR="00046C31" w14:paraId="4C20F6B0" w14:textId="77777777" w:rsidTr="717DC3E6">
        <w:tc>
          <w:tcPr>
            <w:tcW w:w="1166" w:type="dxa"/>
          </w:tcPr>
          <w:p w14:paraId="4686C615" w14:textId="1483E2DF" w:rsidR="717DC3E6" w:rsidRDefault="717DC3E6" w:rsidP="717DC3E6">
            <w:pPr>
              <w:jc w:val="center"/>
            </w:pPr>
            <w:r>
              <w:t>1999</w:t>
            </w:r>
          </w:p>
        </w:tc>
        <w:tc>
          <w:tcPr>
            <w:tcW w:w="1166" w:type="dxa"/>
          </w:tcPr>
          <w:p w14:paraId="36BFDB71" w14:textId="3188FA86" w:rsidR="717DC3E6" w:rsidRDefault="717DC3E6" w:rsidP="717DC3E6">
            <w:pPr>
              <w:jc w:val="center"/>
            </w:pPr>
            <w:r>
              <w:t>2001</w:t>
            </w:r>
          </w:p>
        </w:tc>
        <w:tc>
          <w:tcPr>
            <w:tcW w:w="2908" w:type="dxa"/>
          </w:tcPr>
          <w:p w14:paraId="63FB9A97" w14:textId="3C37E5EF" w:rsidR="717DC3E6" w:rsidRDefault="717DC3E6" w:rsidP="717DC3E6">
            <w:r>
              <w:t>Alkhair University</w:t>
            </w:r>
          </w:p>
        </w:tc>
        <w:tc>
          <w:tcPr>
            <w:tcW w:w="3827" w:type="dxa"/>
          </w:tcPr>
          <w:p w14:paraId="5D26640C" w14:textId="5D85FD1D" w:rsidR="717DC3E6" w:rsidRDefault="717DC3E6" w:rsidP="717DC3E6">
            <w:r>
              <w:t>BSc Computer Science</w:t>
            </w:r>
          </w:p>
        </w:tc>
      </w:tr>
    </w:tbl>
    <w:p w14:paraId="5CCE64B8" w14:textId="77777777" w:rsidR="00046C31" w:rsidRDefault="00046C31">
      <w:pPr>
        <w:rPr>
          <w:b/>
        </w:rPr>
      </w:pPr>
    </w:p>
    <w:p w14:paraId="74FAD8BB" w14:textId="77777777" w:rsidR="00A669E3" w:rsidRDefault="00952844" w:rsidP="00A669E3">
      <w:pPr>
        <w:rPr>
          <w:b/>
        </w:rPr>
      </w:pPr>
      <w:r>
        <w:rPr>
          <w:b/>
        </w:rPr>
        <w:t>K</w:t>
      </w:r>
      <w:r w:rsidR="00A669E3">
        <w:rPr>
          <w:b/>
        </w:rPr>
        <w:t>urs</w:t>
      </w:r>
      <w:r>
        <w:rPr>
          <w:b/>
        </w:rPr>
        <w:t>, sertifisering og annen kompetanse</w:t>
      </w:r>
      <w:r w:rsidR="00A669E3">
        <w:rPr>
          <w:b/>
        </w:rPr>
        <w:t>:</w:t>
      </w:r>
    </w:p>
    <w:tbl>
      <w:tblPr>
        <w:tblStyle w:val="TableGrid"/>
        <w:tblW w:w="9067"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Look w:val="04A0" w:firstRow="1" w:lastRow="0" w:firstColumn="1" w:lastColumn="0" w:noHBand="0" w:noVBand="1"/>
      </w:tblPr>
      <w:tblGrid>
        <w:gridCol w:w="1166"/>
        <w:gridCol w:w="1166"/>
        <w:gridCol w:w="2908"/>
        <w:gridCol w:w="3827"/>
      </w:tblGrid>
      <w:tr w:rsidR="00952844" w14:paraId="17E67DE9" w14:textId="77777777" w:rsidTr="717DC3E6">
        <w:tc>
          <w:tcPr>
            <w:tcW w:w="2332" w:type="dxa"/>
            <w:gridSpan w:val="2"/>
            <w:shd w:val="clear" w:color="auto" w:fill="E2EFD9" w:themeFill="accent6" w:themeFillTint="33"/>
          </w:tcPr>
          <w:p w14:paraId="565981BB" w14:textId="77777777" w:rsidR="00952844" w:rsidRDefault="00952844" w:rsidP="00CA4C57">
            <w:pPr>
              <w:jc w:val="center"/>
            </w:pPr>
            <w:r>
              <w:t>Tidsperiode fra - til</w:t>
            </w:r>
          </w:p>
        </w:tc>
        <w:tc>
          <w:tcPr>
            <w:tcW w:w="2908" w:type="dxa"/>
            <w:shd w:val="clear" w:color="auto" w:fill="E2EFD9" w:themeFill="accent6" w:themeFillTint="33"/>
          </w:tcPr>
          <w:p w14:paraId="42D2D041" w14:textId="77777777" w:rsidR="00952844" w:rsidRDefault="00952844" w:rsidP="00CA4C57">
            <w:r>
              <w:t>Institusjon</w:t>
            </w:r>
          </w:p>
        </w:tc>
        <w:tc>
          <w:tcPr>
            <w:tcW w:w="3827" w:type="dxa"/>
            <w:shd w:val="clear" w:color="auto" w:fill="E2EFD9" w:themeFill="accent6" w:themeFillTint="33"/>
          </w:tcPr>
          <w:p w14:paraId="2C8C27FA" w14:textId="77777777" w:rsidR="00952844" w:rsidRDefault="00952844" w:rsidP="00CA4C57">
            <w:r>
              <w:t>Varighet og beskrivelse</w:t>
            </w:r>
          </w:p>
        </w:tc>
      </w:tr>
      <w:tr w:rsidR="717DC3E6" w14:paraId="239EDE21" w14:textId="77777777" w:rsidTr="717DC3E6">
        <w:trPr>
          <w:trHeight w:val="300"/>
        </w:trPr>
        <w:tc>
          <w:tcPr>
            <w:tcW w:w="1166" w:type="dxa"/>
          </w:tcPr>
          <w:p w14:paraId="3D7E6EB8" w14:textId="1AE3C0CC" w:rsidR="717DC3E6" w:rsidRDefault="717DC3E6" w:rsidP="717DC3E6">
            <w:pPr>
              <w:jc w:val="center"/>
            </w:pPr>
            <w:r>
              <w:t>2006</w:t>
            </w:r>
          </w:p>
        </w:tc>
        <w:tc>
          <w:tcPr>
            <w:tcW w:w="1166" w:type="dxa"/>
          </w:tcPr>
          <w:p w14:paraId="3934850A" w14:textId="4A3C3780" w:rsidR="717DC3E6" w:rsidRDefault="717DC3E6" w:rsidP="717DC3E6">
            <w:pPr>
              <w:jc w:val="center"/>
            </w:pPr>
            <w:r>
              <w:t>2006</w:t>
            </w:r>
          </w:p>
        </w:tc>
        <w:tc>
          <w:tcPr>
            <w:tcW w:w="2908" w:type="dxa"/>
          </w:tcPr>
          <w:p w14:paraId="0F19A680" w14:textId="4C431D6A" w:rsidR="717DC3E6" w:rsidRDefault="717DC3E6" w:rsidP="717DC3E6">
            <w:r>
              <w:t>Microsoft Corporation</w:t>
            </w:r>
          </w:p>
        </w:tc>
        <w:tc>
          <w:tcPr>
            <w:tcW w:w="3827" w:type="dxa"/>
          </w:tcPr>
          <w:p w14:paraId="0C368FB9" w14:textId="134D434E" w:rsidR="717DC3E6" w:rsidRDefault="717DC3E6" w:rsidP="717DC3E6">
            <w:r>
              <w:t>Microsoft Certified Database Administrator - MCDBA</w:t>
            </w:r>
          </w:p>
        </w:tc>
      </w:tr>
      <w:tr w:rsidR="00952844" w14:paraId="341E2FDE" w14:textId="77777777" w:rsidTr="717DC3E6">
        <w:tc>
          <w:tcPr>
            <w:tcW w:w="1166" w:type="dxa"/>
          </w:tcPr>
          <w:p w14:paraId="00791031" w14:textId="465B6C58" w:rsidR="00952844" w:rsidRDefault="717DC3E6" w:rsidP="717DC3E6">
            <w:pPr>
              <w:jc w:val="center"/>
            </w:pPr>
            <w:r>
              <w:t>2003</w:t>
            </w:r>
          </w:p>
        </w:tc>
        <w:tc>
          <w:tcPr>
            <w:tcW w:w="1166" w:type="dxa"/>
          </w:tcPr>
          <w:p w14:paraId="3F6ED249" w14:textId="43D5F869" w:rsidR="00952844" w:rsidRDefault="717DC3E6" w:rsidP="717DC3E6">
            <w:pPr>
              <w:jc w:val="center"/>
            </w:pPr>
            <w:r>
              <w:t>2004</w:t>
            </w:r>
          </w:p>
        </w:tc>
        <w:tc>
          <w:tcPr>
            <w:tcW w:w="2908" w:type="dxa"/>
          </w:tcPr>
          <w:p w14:paraId="198613FD" w14:textId="536A8BE6" w:rsidR="00952844" w:rsidRDefault="717DC3E6" w:rsidP="717DC3E6">
            <w:r>
              <w:t>Microsoft Corporation</w:t>
            </w:r>
          </w:p>
        </w:tc>
        <w:tc>
          <w:tcPr>
            <w:tcW w:w="3827" w:type="dxa"/>
          </w:tcPr>
          <w:p w14:paraId="47B98B34" w14:textId="3851F5ED" w:rsidR="00952844" w:rsidRDefault="717DC3E6" w:rsidP="717DC3E6">
            <w:r>
              <w:t>Microsoft Certified Solution Developer – MCSD.net</w:t>
            </w:r>
          </w:p>
        </w:tc>
      </w:tr>
      <w:tr w:rsidR="00952844" w14:paraId="5450B3F8" w14:textId="77777777" w:rsidTr="717DC3E6">
        <w:tc>
          <w:tcPr>
            <w:tcW w:w="1166" w:type="dxa"/>
          </w:tcPr>
          <w:p w14:paraId="59AEBEB6" w14:textId="465B6C58" w:rsidR="717DC3E6" w:rsidRDefault="717DC3E6" w:rsidP="717DC3E6">
            <w:pPr>
              <w:jc w:val="center"/>
            </w:pPr>
            <w:r>
              <w:t>2003</w:t>
            </w:r>
          </w:p>
        </w:tc>
        <w:tc>
          <w:tcPr>
            <w:tcW w:w="1166" w:type="dxa"/>
          </w:tcPr>
          <w:p w14:paraId="1F959842" w14:textId="43D5F869" w:rsidR="717DC3E6" w:rsidRDefault="717DC3E6" w:rsidP="717DC3E6">
            <w:pPr>
              <w:jc w:val="center"/>
            </w:pPr>
            <w:r>
              <w:t>2004</w:t>
            </w:r>
          </w:p>
        </w:tc>
        <w:tc>
          <w:tcPr>
            <w:tcW w:w="2908" w:type="dxa"/>
          </w:tcPr>
          <w:p w14:paraId="71BE7A55" w14:textId="536A8BE6" w:rsidR="717DC3E6" w:rsidRDefault="717DC3E6" w:rsidP="717DC3E6">
            <w:r>
              <w:t>Microsoft Corporation</w:t>
            </w:r>
          </w:p>
        </w:tc>
        <w:tc>
          <w:tcPr>
            <w:tcW w:w="3827" w:type="dxa"/>
          </w:tcPr>
          <w:p w14:paraId="3C9C4E12" w14:textId="6A245883" w:rsidR="717DC3E6" w:rsidRDefault="717DC3E6" w:rsidP="717DC3E6">
            <w:r>
              <w:t>Microsoft Certified Application Developer – MCAD.net</w:t>
            </w:r>
          </w:p>
        </w:tc>
      </w:tr>
      <w:tr w:rsidR="00952844" w14:paraId="0B70C689" w14:textId="77777777" w:rsidTr="717DC3E6">
        <w:tc>
          <w:tcPr>
            <w:tcW w:w="1166" w:type="dxa"/>
          </w:tcPr>
          <w:p w14:paraId="3FBABED1" w14:textId="465B6C58" w:rsidR="717DC3E6" w:rsidRDefault="717DC3E6" w:rsidP="717DC3E6">
            <w:pPr>
              <w:jc w:val="center"/>
            </w:pPr>
            <w:r>
              <w:t>2003</w:t>
            </w:r>
          </w:p>
        </w:tc>
        <w:tc>
          <w:tcPr>
            <w:tcW w:w="1166" w:type="dxa"/>
          </w:tcPr>
          <w:p w14:paraId="6B034240" w14:textId="43D5F869" w:rsidR="717DC3E6" w:rsidRDefault="717DC3E6" w:rsidP="717DC3E6">
            <w:pPr>
              <w:jc w:val="center"/>
            </w:pPr>
            <w:r>
              <w:t>2004</w:t>
            </w:r>
          </w:p>
        </w:tc>
        <w:tc>
          <w:tcPr>
            <w:tcW w:w="2908" w:type="dxa"/>
          </w:tcPr>
          <w:p w14:paraId="7C33517B" w14:textId="536A8BE6" w:rsidR="717DC3E6" w:rsidRDefault="717DC3E6" w:rsidP="717DC3E6">
            <w:r>
              <w:t>Microsoft Corporation</w:t>
            </w:r>
          </w:p>
        </w:tc>
        <w:tc>
          <w:tcPr>
            <w:tcW w:w="3827" w:type="dxa"/>
          </w:tcPr>
          <w:p w14:paraId="716FE84A" w14:textId="5B41CF77" w:rsidR="717DC3E6" w:rsidRDefault="717DC3E6" w:rsidP="717DC3E6">
            <w:r>
              <w:t>Microsoft Certified Professional</w:t>
            </w:r>
          </w:p>
        </w:tc>
      </w:tr>
    </w:tbl>
    <w:p w14:paraId="10F70722" w14:textId="77777777" w:rsidR="00B972C0" w:rsidRDefault="00B972C0" w:rsidP="00952844">
      <w:pPr>
        <w:jc w:val="center"/>
        <w:rPr>
          <w:b/>
          <w:sz w:val="32"/>
          <w:u w:val="single"/>
        </w:rPr>
      </w:pPr>
    </w:p>
    <w:p w14:paraId="2E7A4053" w14:textId="65D7557A" w:rsidR="00952844" w:rsidRPr="00952844" w:rsidRDefault="00952844" w:rsidP="00952844">
      <w:pPr>
        <w:jc w:val="center"/>
        <w:rPr>
          <w:b/>
          <w:sz w:val="32"/>
          <w:u w:val="single"/>
        </w:rPr>
      </w:pPr>
      <w:r>
        <w:rPr>
          <w:b/>
          <w:sz w:val="32"/>
          <w:u w:val="single"/>
        </w:rPr>
        <w:t>Erfaring</w:t>
      </w:r>
    </w:p>
    <w:tbl>
      <w:tblPr>
        <w:tblStyle w:val="TableGrid"/>
        <w:tblW w:w="9067"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Look w:val="04A0" w:firstRow="1" w:lastRow="0" w:firstColumn="1" w:lastColumn="0" w:noHBand="0" w:noVBand="1"/>
      </w:tblPr>
      <w:tblGrid>
        <w:gridCol w:w="9067"/>
      </w:tblGrid>
      <w:tr w:rsidR="00952844" w14:paraId="06439D6F" w14:textId="77777777" w:rsidTr="717DC3E6">
        <w:tc>
          <w:tcPr>
            <w:tcW w:w="9067" w:type="dxa"/>
            <w:tcBorders>
              <w:bottom w:val="single" w:sz="4" w:space="0" w:color="A8D08D" w:themeColor="accent6" w:themeTint="99"/>
            </w:tcBorders>
          </w:tcPr>
          <w:p w14:paraId="23026E7F" w14:textId="77777777" w:rsidR="00952844" w:rsidRPr="00046C31" w:rsidRDefault="717DC3E6" w:rsidP="00CA4C57">
            <w:pPr>
              <w:rPr>
                <w:i/>
              </w:rPr>
            </w:pPr>
            <w:r w:rsidRPr="717DC3E6">
              <w:rPr>
                <w:i/>
                <w:iCs/>
              </w:rPr>
              <w:t>«Kort beskrivelse/sammendrag av erfaring»</w:t>
            </w:r>
          </w:p>
          <w:p w14:paraId="1BE20A55" w14:textId="30E15AD0" w:rsidR="00952844" w:rsidRDefault="717DC3E6" w:rsidP="717DC3E6">
            <w:pPr>
              <w:spacing w:before="240" w:after="240"/>
            </w:pPr>
            <w:r w:rsidRPr="717DC3E6">
              <w:rPr>
                <w:rFonts w:ascii="Calibri" w:eastAsia="Calibri" w:hAnsi="Calibri" w:cs="Calibri"/>
              </w:rPr>
              <w:t>Ibrahim Rahmani har solid erfaring fra både offentlig og privat sektor, inkludert helse, transport og forvaltning. Han har over 15 års erfaring som full-stack utvikler og systemarkitekt, med leveranser av skybaserte løsninger og modernisering av eldre systemer. Blant annet har han bidratt til løsninger for Altinn3, Norsk Helsenett (NHN) og Fürst Furuset, hvor han har arbeidet med integrasjoner som forbedrer brukervennlighet og skalerbarhet.</w:t>
            </w:r>
          </w:p>
          <w:p w14:paraId="65E5E00E" w14:textId="1D3542FC" w:rsidR="00952844" w:rsidRDefault="717DC3E6" w:rsidP="717DC3E6">
            <w:pPr>
              <w:spacing w:before="240" w:after="240"/>
            </w:pPr>
            <w:r w:rsidRPr="717DC3E6">
              <w:rPr>
                <w:rFonts w:ascii="Calibri" w:eastAsia="Calibri" w:hAnsi="Calibri" w:cs="Calibri"/>
              </w:rPr>
              <w:t>I Sykehuspartner og Statistisk Sentralbyrå (SSB) har han hatt ansvar for migrasjon og modernisering, der han blant annet flyttet eldre Java-systemer over til .NET Core, med fokus på økt ytelse og robusthet. På teknologisiden har Ibrahim ekspertise i .NET, C#, Azure, TypeScript og JavaScript, samt frontendrammeverk som Blazor, Angular og NextJS.</w:t>
            </w:r>
          </w:p>
          <w:p w14:paraId="2F55B669" w14:textId="0206195E" w:rsidR="00952844" w:rsidRDefault="717DC3E6" w:rsidP="717DC3E6">
            <w:pPr>
              <w:spacing w:before="240" w:after="240"/>
            </w:pPr>
            <w:r w:rsidRPr="717DC3E6">
              <w:rPr>
                <w:rFonts w:ascii="Calibri" w:eastAsia="Calibri" w:hAnsi="Calibri" w:cs="Calibri"/>
              </w:rPr>
              <w:t>Med erfaring i å bygge skalerbare skyarkitekturer gjennom CI/CD-pipelines, Terraform og GitHub Actions, sikrer han driftssikre løsninger tilpasset komplekse behov og regulatoriske krav. Hans arbeid preges av sterk teknisk dybde kombinert med en helhetlig forståelse av sektorspesifikke utfordringer og sikkerhetskrav, noe som gjør ham godt rustet til krevende prosjekter innen offentlig sektor.</w:t>
            </w:r>
          </w:p>
        </w:tc>
      </w:tr>
    </w:tbl>
    <w:p w14:paraId="6AFB6325" w14:textId="77777777" w:rsidR="00952844" w:rsidRDefault="00952844" w:rsidP="00952844">
      <w:pPr>
        <w:rPr>
          <w:b/>
        </w:rPr>
      </w:pPr>
    </w:p>
    <w:p w14:paraId="491768A5" w14:textId="77777777" w:rsidR="00A80BC9" w:rsidRDefault="717DC3E6">
      <w:pPr>
        <w:rPr>
          <w:b/>
        </w:rPr>
      </w:pPr>
      <w:r w:rsidRPr="717DC3E6">
        <w:rPr>
          <w:b/>
          <w:bCs/>
        </w:rPr>
        <w:t>Nåværende ansettelsesforhold:</w:t>
      </w:r>
    </w:p>
    <w:p w14:paraId="5850A0C7" w14:textId="297D078C" w:rsidR="717DC3E6" w:rsidRDefault="717DC3E6" w:rsidP="717DC3E6">
      <w:pPr>
        <w:rPr>
          <w:smallCaps/>
        </w:rPr>
      </w:pPr>
      <w:r w:rsidRPr="717DC3E6">
        <w:rPr>
          <w:smallCaps/>
        </w:rPr>
        <w:t>XALA TECHNOLOGIES AS</w:t>
      </w:r>
    </w:p>
    <w:tbl>
      <w:tblPr>
        <w:tblStyle w:val="TableGrid"/>
        <w:tblW w:w="9067"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Look w:val="04A0" w:firstRow="1" w:lastRow="0" w:firstColumn="1" w:lastColumn="0" w:noHBand="0" w:noVBand="1"/>
      </w:tblPr>
      <w:tblGrid>
        <w:gridCol w:w="1166"/>
        <w:gridCol w:w="1166"/>
        <w:gridCol w:w="6735"/>
      </w:tblGrid>
      <w:tr w:rsidR="000F5D79" w14:paraId="65326D5D" w14:textId="77777777" w:rsidTr="717DC3E6">
        <w:tc>
          <w:tcPr>
            <w:tcW w:w="2332" w:type="dxa"/>
            <w:gridSpan w:val="2"/>
            <w:shd w:val="clear" w:color="auto" w:fill="E2EFD9" w:themeFill="accent6" w:themeFillTint="33"/>
          </w:tcPr>
          <w:p w14:paraId="4D67695D" w14:textId="77777777" w:rsidR="000F5D79" w:rsidRDefault="000F5D79" w:rsidP="00CA4C57">
            <w:pPr>
              <w:jc w:val="center"/>
            </w:pPr>
            <w:r>
              <w:t>Tidsperiode fra - til</w:t>
            </w:r>
          </w:p>
        </w:tc>
        <w:tc>
          <w:tcPr>
            <w:tcW w:w="6735" w:type="dxa"/>
            <w:shd w:val="clear" w:color="auto" w:fill="E2EFD9" w:themeFill="accent6" w:themeFillTint="33"/>
          </w:tcPr>
          <w:p w14:paraId="1341FA77" w14:textId="77777777" w:rsidR="000F5D79" w:rsidRDefault="000F5D79" w:rsidP="000F5D79">
            <w:r>
              <w:t>Stilling</w:t>
            </w:r>
          </w:p>
        </w:tc>
      </w:tr>
      <w:tr w:rsidR="000F5D79" w14:paraId="1C80AA6D" w14:textId="77777777" w:rsidTr="717DC3E6">
        <w:trPr>
          <w:trHeight w:val="392"/>
        </w:trPr>
        <w:tc>
          <w:tcPr>
            <w:tcW w:w="1166" w:type="dxa"/>
          </w:tcPr>
          <w:p w14:paraId="5A9A6339" w14:textId="48543A9C" w:rsidR="000F5D79" w:rsidRDefault="717DC3E6" w:rsidP="717DC3E6">
            <w:pPr>
              <w:jc w:val="center"/>
            </w:pPr>
            <w:r>
              <w:t>01.2006</w:t>
            </w:r>
          </w:p>
        </w:tc>
        <w:tc>
          <w:tcPr>
            <w:tcW w:w="1166" w:type="dxa"/>
          </w:tcPr>
          <w:p w14:paraId="6FDD64C2" w14:textId="12C14332" w:rsidR="000F5D79" w:rsidRDefault="717DC3E6" w:rsidP="717DC3E6">
            <w:pPr>
              <w:jc w:val="center"/>
            </w:pPr>
            <w:r>
              <w:t>D.D</w:t>
            </w:r>
          </w:p>
        </w:tc>
        <w:tc>
          <w:tcPr>
            <w:tcW w:w="6735" w:type="dxa"/>
          </w:tcPr>
          <w:p w14:paraId="1B6F6BA0" w14:textId="50A25AC6" w:rsidR="000F5D79" w:rsidRDefault="717DC3E6" w:rsidP="00CA4C57">
            <w:r>
              <w:t>Seniorutvikler</w:t>
            </w:r>
          </w:p>
        </w:tc>
      </w:tr>
      <w:tr w:rsidR="000F5D79" w14:paraId="0E1AFB50" w14:textId="77777777" w:rsidTr="717DC3E6">
        <w:tc>
          <w:tcPr>
            <w:tcW w:w="9067" w:type="dxa"/>
            <w:gridSpan w:val="3"/>
            <w:tcBorders>
              <w:bottom w:val="single" w:sz="4" w:space="0" w:color="A8D08D" w:themeColor="accent6" w:themeTint="99"/>
            </w:tcBorders>
          </w:tcPr>
          <w:p w14:paraId="0F16CE26" w14:textId="77777777" w:rsidR="000F5D79" w:rsidRPr="00046C31" w:rsidRDefault="717DC3E6" w:rsidP="00CA4C57">
            <w:pPr>
              <w:rPr>
                <w:i/>
              </w:rPr>
            </w:pPr>
            <w:r w:rsidRPr="717DC3E6">
              <w:rPr>
                <w:i/>
                <w:iCs/>
              </w:rPr>
              <w:t xml:space="preserve"> «Beskrivelse/sammendrag av stillingens innhold»</w:t>
            </w:r>
          </w:p>
          <w:p w14:paraId="7AEA337F" w14:textId="6745B25E" w:rsidR="000F5D79" w:rsidRDefault="000F5D79" w:rsidP="717DC3E6">
            <w:pPr>
              <w:rPr>
                <w:rFonts w:ascii="Calibri" w:eastAsia="Calibri" w:hAnsi="Calibri" w:cs="Calibri"/>
              </w:rPr>
            </w:pPr>
          </w:p>
          <w:p w14:paraId="19FB252E" w14:textId="2895D71C" w:rsidR="000F5D79" w:rsidRDefault="717DC3E6" w:rsidP="717DC3E6">
            <w:r w:rsidRPr="717DC3E6">
              <w:rPr>
                <w:rFonts w:ascii="Calibri" w:eastAsia="Calibri" w:hAnsi="Calibri" w:cs="Calibri"/>
              </w:rPr>
              <w:t xml:space="preserve">Som konsulent hos Xala Technologies har Ibrahim jobbet på flere prosjekter innen IT-sikkerhet, migrering til skybaserte plattformer, og utvikling av sikre, skalerbare løsninger på Microsoft 365-plattformen. Han har vært ansvarlig for implementering av automatiserte arbeidsflyter, sikker datahåndtering, og forbedring av samarbeidsverktøy på tvers av flere sektorer, inkludert helse og luftfart. Ibrahim har brukt sin ekspertise innen Azure DevOps, SharePoint Online, og Microsoft 365 med fokus på sikkerhet og risikovurdering. </w:t>
            </w:r>
          </w:p>
          <w:p w14:paraId="16B25FA2" w14:textId="4CBBC8C6" w:rsidR="000F5D79" w:rsidRDefault="000F5D79" w:rsidP="717DC3E6">
            <w:pPr>
              <w:rPr>
                <w:rFonts w:ascii="Calibri" w:eastAsia="Calibri" w:hAnsi="Calibri" w:cs="Calibri"/>
              </w:rPr>
            </w:pPr>
          </w:p>
          <w:p w14:paraId="758DF944" w14:textId="38F21FA0" w:rsidR="000F5D79" w:rsidRDefault="717DC3E6" w:rsidP="717DC3E6">
            <w:r w:rsidRPr="717DC3E6">
              <w:rPr>
                <w:rFonts w:ascii="Calibri" w:eastAsia="Calibri" w:hAnsi="Calibri" w:cs="Calibri"/>
              </w:rPr>
              <w:t>I tillegg har Ibrahim levert nettsideløsninger, mobilapplikasjoner (Android og iOS) og databaseløsninger til en rekke kunder, både selvstendig og i samarbeid med eller som leder av kunders interne team. Han hadde ansvar for hele prosessen, inkludert anbud, kontrakter, kundemøter, kravanalyse, rådgivning, design, utvikling, arkitektur, søkemotoroptimalisering og leveranse. Kunder som Nishi Sushi, Study Mentors og UNOPS har vært blant de mange prosjektene han har levert, med totalt 16 fullførte prosjektleveranser i denne perioden.</w:t>
            </w:r>
          </w:p>
          <w:p w14:paraId="15997DC4" w14:textId="383FDB80" w:rsidR="000F5D79" w:rsidRDefault="000F5D79" w:rsidP="717DC3E6">
            <w:pPr>
              <w:rPr>
                <w:rFonts w:ascii="Calibri" w:eastAsia="Calibri" w:hAnsi="Calibri" w:cs="Calibri"/>
              </w:rPr>
            </w:pPr>
          </w:p>
          <w:p w14:paraId="2C1E80C9" w14:textId="4D50308C" w:rsidR="000F5D79" w:rsidRDefault="717DC3E6" w:rsidP="717DC3E6">
            <w:r w:rsidRPr="717DC3E6">
              <w:rPr>
                <w:rFonts w:ascii="Calibri" w:eastAsia="Calibri" w:hAnsi="Calibri" w:cs="Calibri"/>
                <w:b/>
                <w:bCs/>
              </w:rPr>
              <w:t>Prosjekterfaring som selvstendigkonsulent:</w:t>
            </w:r>
            <w:r w:rsidRPr="717DC3E6">
              <w:rPr>
                <w:rFonts w:ascii="Calibri" w:eastAsia="Calibri" w:hAnsi="Calibri" w:cs="Calibri"/>
              </w:rPr>
              <w:t xml:space="preserve"> </w:t>
            </w:r>
          </w:p>
          <w:p w14:paraId="18B18467" w14:textId="1240F094" w:rsidR="000F5D79" w:rsidRDefault="717DC3E6" w:rsidP="717DC3E6">
            <w:r w:rsidRPr="717DC3E6">
              <w:rPr>
                <w:rFonts w:ascii="Calibri" w:eastAsia="Calibri" w:hAnsi="Calibri" w:cs="Calibri"/>
              </w:rPr>
              <w:t>TDS - TaxiPortalen som Fullstack utvikler / Prosjektleder Ansvarlig for utvikling av TaxiPortal og vedlikehold av andre applikasjoner bygget med Microsoft .NET og SQL Server. Oppdrag leveransen inkluderte:</w:t>
            </w:r>
          </w:p>
          <w:p w14:paraId="4F4550D0" w14:textId="1F0638B0" w:rsidR="000F5D79" w:rsidRDefault="000F5D79" w:rsidP="717DC3E6">
            <w:pPr>
              <w:rPr>
                <w:rFonts w:ascii="Calibri" w:eastAsia="Calibri" w:hAnsi="Calibri" w:cs="Calibri"/>
              </w:rPr>
            </w:pPr>
          </w:p>
          <w:p w14:paraId="478AC3DA" w14:textId="47FBF5A6" w:rsidR="000F5D79" w:rsidRDefault="717DC3E6" w:rsidP="717DC3E6">
            <w:r w:rsidRPr="717DC3E6">
              <w:rPr>
                <w:rFonts w:ascii="Calibri" w:eastAsia="Calibri" w:hAnsi="Calibri" w:cs="Calibri"/>
              </w:rPr>
              <w:t xml:space="preserve">Kunde: Altinn eFormidling som Fullstack utvikler Utvikler for å bygge og teste ny eFormidlingskomponent som skal være en del av Altinn 3-plattformen. Har levert tjenester som: </w:t>
            </w:r>
          </w:p>
          <w:p w14:paraId="73ECFD8D" w14:textId="3AFB66B1" w:rsidR="000F5D79" w:rsidRDefault="000F5D79" w:rsidP="717DC3E6">
            <w:pPr>
              <w:rPr>
                <w:rFonts w:ascii="Calibri" w:eastAsia="Calibri" w:hAnsi="Calibri" w:cs="Calibri"/>
              </w:rPr>
            </w:pPr>
          </w:p>
          <w:p w14:paraId="3418B959" w14:textId="2EB54729" w:rsidR="000F5D79" w:rsidRDefault="717DC3E6" w:rsidP="717DC3E6">
            <w:r w:rsidRPr="717DC3E6">
              <w:rPr>
                <w:rFonts w:ascii="Calibri" w:eastAsia="Calibri" w:hAnsi="Calibri" w:cs="Calibri"/>
              </w:rPr>
              <w:t xml:space="preserve">Kunde: Harmonia - Sparebank1 Østlandet som Fullstack utvikler Utviklet webtjeneste basert på Java, ReactJS og Redux til å håndtere bank ressurser på Azure platform. Harmonia gir mulighet til banken til å legge og fjerne ressurser på Azure gjennom pipeline og Microsoft GraphAPI. </w:t>
            </w:r>
          </w:p>
          <w:p w14:paraId="469EC335" w14:textId="51E847E3" w:rsidR="000F5D79" w:rsidRDefault="000F5D79" w:rsidP="717DC3E6">
            <w:pPr>
              <w:rPr>
                <w:rFonts w:ascii="Calibri" w:eastAsia="Calibri" w:hAnsi="Calibri" w:cs="Calibri"/>
              </w:rPr>
            </w:pPr>
          </w:p>
          <w:p w14:paraId="1F0B672C" w14:textId="7A1FB2EB" w:rsidR="000F5D79" w:rsidRDefault="717DC3E6" w:rsidP="717DC3E6">
            <w:r w:rsidRPr="717DC3E6">
              <w:rPr>
                <w:rFonts w:ascii="Calibri" w:eastAsia="Calibri" w:hAnsi="Calibri" w:cs="Calibri"/>
              </w:rPr>
              <w:t xml:space="preserve">Kunde: Melde.no (Norsk HelseNett) som Fullstack utvikler Utviklet plattform melde.no for Norsk helsenett. Med melde.no, Helsepersonell og andre ansatte i helse- og omsorgstjenesten kan melde om uønskede hendelser her på melde.no. Tjenesten kan også benyttes av ansatte i apotek eller andre virksomheter som bruker medisinsk utstyr. </w:t>
            </w:r>
          </w:p>
          <w:p w14:paraId="79AAACF1" w14:textId="113CEBA3" w:rsidR="000F5D79" w:rsidRDefault="000F5D79" w:rsidP="717DC3E6">
            <w:pPr>
              <w:rPr>
                <w:rFonts w:ascii="Calibri" w:eastAsia="Calibri" w:hAnsi="Calibri" w:cs="Calibri"/>
              </w:rPr>
            </w:pPr>
          </w:p>
          <w:p w14:paraId="4D778C05" w14:textId="2F51CB39" w:rsidR="000F5D79" w:rsidRDefault="717DC3E6" w:rsidP="717DC3E6">
            <w:r w:rsidRPr="717DC3E6">
              <w:rPr>
                <w:rFonts w:ascii="Calibri" w:eastAsia="Calibri" w:hAnsi="Calibri" w:cs="Calibri"/>
              </w:rPr>
              <w:t xml:space="preserve">Kunde: GlobalConnect Hovedmålet med oppdraget var å lage kravanalyser, strategi, planlegging, estimering og struktur av ny tilsvarende applikasjon basert på Python Django (REST Api), PostgreSQL med ReactJS i frontend. Samtidig håndterte fikser i legacy applikasjoner for daglig drift. </w:t>
            </w:r>
          </w:p>
          <w:p w14:paraId="0ADEE6E1" w14:textId="439F3D81" w:rsidR="000F5D79" w:rsidRDefault="000F5D79" w:rsidP="717DC3E6">
            <w:pPr>
              <w:rPr>
                <w:rFonts w:ascii="Calibri" w:eastAsia="Calibri" w:hAnsi="Calibri" w:cs="Calibri"/>
              </w:rPr>
            </w:pPr>
          </w:p>
          <w:p w14:paraId="0C811B73" w14:textId="76F25F2A" w:rsidR="000F5D79" w:rsidRDefault="717DC3E6" w:rsidP="717DC3E6">
            <w:r w:rsidRPr="717DC3E6">
              <w:rPr>
                <w:rFonts w:ascii="Calibri" w:eastAsia="Calibri" w:hAnsi="Calibri" w:cs="Calibri"/>
              </w:rPr>
              <w:t xml:space="preserve">Kunde: Ruter - Konsentra - Selvkjørende biler som Fullstack utvikler Laget prototype og demo for selvkjørende biler i Oslo og Ski. Utviklet både api og integrasjon med andre systemer. Benyttet NodeJS for APIet og React og Kafka. </w:t>
            </w:r>
          </w:p>
          <w:p w14:paraId="39721DF1" w14:textId="2E027779" w:rsidR="000F5D79" w:rsidRDefault="000F5D79" w:rsidP="717DC3E6">
            <w:pPr>
              <w:rPr>
                <w:rFonts w:ascii="Calibri" w:eastAsia="Calibri" w:hAnsi="Calibri" w:cs="Calibri"/>
              </w:rPr>
            </w:pPr>
          </w:p>
          <w:p w14:paraId="150A9C28" w14:textId="6F15B9FF" w:rsidR="000F5D79" w:rsidRDefault="717DC3E6" w:rsidP="717DC3E6">
            <w:r w:rsidRPr="717DC3E6">
              <w:rPr>
                <w:rFonts w:ascii="Calibri" w:eastAsia="Calibri" w:hAnsi="Calibri" w:cs="Calibri"/>
              </w:rPr>
              <w:t>Kunde: Ungdomsakademiet Laget websiden for Ungdomsakademeiet, kurs bookingsystem, student arkiv og andre admin panel.</w:t>
            </w:r>
          </w:p>
          <w:p w14:paraId="77C7A03C" w14:textId="29890FEC" w:rsidR="000F5D79" w:rsidRDefault="000F5D79" w:rsidP="717DC3E6">
            <w:pPr>
              <w:rPr>
                <w:rFonts w:ascii="Calibri" w:eastAsia="Calibri" w:hAnsi="Calibri" w:cs="Calibri"/>
              </w:rPr>
            </w:pPr>
          </w:p>
          <w:p w14:paraId="7E6E4524" w14:textId="59EFD372" w:rsidR="000F5D79" w:rsidRDefault="717DC3E6" w:rsidP="717DC3E6">
            <w:pPr>
              <w:rPr>
                <w:rFonts w:ascii="Calibri" w:eastAsia="Calibri" w:hAnsi="Calibri" w:cs="Calibri"/>
              </w:rPr>
            </w:pPr>
            <w:r w:rsidRPr="717DC3E6">
              <w:rPr>
                <w:rFonts w:ascii="Calibri" w:eastAsia="Calibri" w:hAnsi="Calibri" w:cs="Calibri"/>
                <w:b/>
                <w:bCs/>
              </w:rPr>
              <w:t xml:space="preserve">Nøkkelteknologier og verktøy: </w:t>
            </w:r>
          </w:p>
          <w:p w14:paraId="6471713F" w14:textId="67BCA90C" w:rsidR="000F5D79" w:rsidRDefault="717DC3E6" w:rsidP="717DC3E6">
            <w:pPr>
              <w:rPr>
                <w:rFonts w:ascii="Calibri" w:eastAsia="Calibri" w:hAnsi="Calibri" w:cs="Calibri"/>
              </w:rPr>
            </w:pPr>
            <w:r w:rsidRPr="717DC3E6">
              <w:rPr>
                <w:rFonts w:ascii="Calibri" w:eastAsia="Calibri" w:hAnsi="Calibri" w:cs="Calibri"/>
                <w:b/>
                <w:bCs/>
              </w:rPr>
              <w:t>Backend:</w:t>
            </w:r>
            <w:r w:rsidRPr="717DC3E6">
              <w:rPr>
                <w:rFonts w:ascii="Calibri" w:eastAsia="Calibri" w:hAnsi="Calibri" w:cs="Calibri"/>
              </w:rPr>
              <w:t xml:space="preserve"> C#, .NET Core, NodeJS, MQMT </w:t>
            </w:r>
          </w:p>
          <w:p w14:paraId="45B6FFB3" w14:textId="2BA5E347" w:rsidR="000F5D79" w:rsidRDefault="717DC3E6" w:rsidP="717DC3E6">
            <w:pPr>
              <w:rPr>
                <w:rFonts w:ascii="Calibri" w:eastAsia="Calibri" w:hAnsi="Calibri" w:cs="Calibri"/>
              </w:rPr>
            </w:pPr>
            <w:r w:rsidRPr="717DC3E6">
              <w:rPr>
                <w:rFonts w:ascii="Calibri" w:eastAsia="Calibri" w:hAnsi="Calibri" w:cs="Calibri"/>
                <w:b/>
                <w:bCs/>
                <w:lang w:val="en-US"/>
              </w:rPr>
              <w:t xml:space="preserve">Frontend: </w:t>
            </w:r>
            <w:r w:rsidRPr="717DC3E6">
              <w:rPr>
                <w:rFonts w:ascii="Calibri" w:eastAsia="Calibri" w:hAnsi="Calibri" w:cs="Calibri"/>
                <w:lang w:val="en-US"/>
              </w:rPr>
              <w:t xml:space="preserve">Angular, TypeScript, NextJS, Blazor, SASS, Storybook, Figma, Jasmine, Karma </w:t>
            </w:r>
          </w:p>
          <w:p w14:paraId="7AA87BD2" w14:textId="140BE8EC" w:rsidR="000F5D79" w:rsidRDefault="717DC3E6" w:rsidP="717DC3E6">
            <w:pPr>
              <w:rPr>
                <w:rFonts w:ascii="Calibri" w:eastAsia="Calibri" w:hAnsi="Calibri" w:cs="Calibri"/>
              </w:rPr>
            </w:pPr>
            <w:r w:rsidRPr="717DC3E6">
              <w:rPr>
                <w:rFonts w:ascii="Calibri" w:eastAsia="Calibri" w:hAnsi="Calibri" w:cs="Calibri"/>
                <w:b/>
                <w:bCs/>
              </w:rPr>
              <w:t>Visualisering og databehandling:</w:t>
            </w:r>
            <w:r w:rsidRPr="717DC3E6">
              <w:rPr>
                <w:rFonts w:ascii="Calibri" w:eastAsia="Calibri" w:hAnsi="Calibri" w:cs="Calibri"/>
              </w:rPr>
              <w:t xml:space="preserve"> D3.js, Highcharts, sanntids dataintegrasjon, </w:t>
            </w:r>
          </w:p>
          <w:p w14:paraId="3D0EC777" w14:textId="7CBB4A66" w:rsidR="000F5D79" w:rsidRDefault="717DC3E6" w:rsidP="717DC3E6">
            <w:pPr>
              <w:rPr>
                <w:rFonts w:ascii="Calibri" w:eastAsia="Calibri" w:hAnsi="Calibri" w:cs="Calibri"/>
              </w:rPr>
            </w:pPr>
            <w:r w:rsidRPr="717DC3E6">
              <w:rPr>
                <w:rFonts w:ascii="Calibri" w:eastAsia="Calibri" w:hAnsi="Calibri" w:cs="Calibri"/>
                <w:b/>
                <w:bCs/>
              </w:rPr>
              <w:t>WebSockets Sky og distribusjon</w:t>
            </w:r>
            <w:r w:rsidRPr="717DC3E6">
              <w:rPr>
                <w:rFonts w:ascii="Calibri" w:eastAsia="Calibri" w:hAnsi="Calibri" w:cs="Calibri"/>
              </w:rPr>
              <w:t>: Microsoft Azure, SQL Database, CI/CD</w:t>
            </w:r>
          </w:p>
          <w:p w14:paraId="36F6E2F6" w14:textId="72895616" w:rsidR="000F5D79" w:rsidRDefault="717DC3E6" w:rsidP="717DC3E6">
            <w:pPr>
              <w:rPr>
                <w:rFonts w:ascii="Calibri" w:eastAsia="Calibri" w:hAnsi="Calibri" w:cs="Calibri"/>
              </w:rPr>
            </w:pPr>
            <w:r w:rsidRPr="717DC3E6">
              <w:rPr>
                <w:rFonts w:ascii="Calibri" w:eastAsia="Calibri" w:hAnsi="Calibri" w:cs="Calibri"/>
                <w:b/>
                <w:bCs/>
              </w:rPr>
              <w:t>Prosjektledelse og metodologier</w:t>
            </w:r>
            <w:r w:rsidRPr="717DC3E6">
              <w:rPr>
                <w:rFonts w:ascii="Calibri" w:eastAsia="Calibri" w:hAnsi="Calibri" w:cs="Calibri"/>
              </w:rPr>
              <w:t>: Scrum Master, smidig prosjektledelse, Ardoq, Kanban</w:t>
            </w:r>
          </w:p>
          <w:p w14:paraId="78EF4445" w14:textId="14BC2D73" w:rsidR="000F5D79" w:rsidRDefault="000F5D79" w:rsidP="717DC3E6">
            <w:pPr>
              <w:rPr>
                <w:rFonts w:ascii="Calibri" w:eastAsia="Calibri" w:hAnsi="Calibri" w:cs="Calibri"/>
              </w:rPr>
            </w:pPr>
          </w:p>
        </w:tc>
      </w:tr>
    </w:tbl>
    <w:p w14:paraId="3C27E36F" w14:textId="77777777" w:rsidR="000F5D79" w:rsidRDefault="000F5D79" w:rsidP="717DC3E6">
      <w:pPr>
        <w:rPr>
          <w:b/>
          <w:bCs/>
        </w:rPr>
      </w:pPr>
    </w:p>
    <w:p w14:paraId="5FD7D6D1" w14:textId="7EBDFE75" w:rsidR="717DC3E6" w:rsidRDefault="717DC3E6" w:rsidP="717DC3E6">
      <w:pPr>
        <w:rPr>
          <w:b/>
          <w:bCs/>
        </w:rPr>
      </w:pPr>
    </w:p>
    <w:p w14:paraId="6BC87AAE" w14:textId="08EC0B4A" w:rsidR="00952844" w:rsidRPr="00952844" w:rsidRDefault="00A03E44" w:rsidP="00952844">
      <w:pPr>
        <w:jc w:val="center"/>
        <w:rPr>
          <w:b/>
          <w:sz w:val="32"/>
          <w:u w:val="single"/>
        </w:rPr>
      </w:pPr>
      <w:r>
        <w:rPr>
          <w:b/>
          <w:sz w:val="32"/>
          <w:u w:val="single"/>
        </w:rPr>
        <w:t>Relevant p</w:t>
      </w:r>
      <w:r w:rsidR="00952844">
        <w:rPr>
          <w:b/>
          <w:sz w:val="32"/>
          <w:u w:val="single"/>
        </w:rPr>
        <w:t>rosjekterfaring</w:t>
      </w:r>
    </w:p>
    <w:p w14:paraId="376DF8D3" w14:textId="77777777" w:rsidR="00952844" w:rsidRDefault="00952844" w:rsidP="00952844">
      <w:pPr>
        <w:rPr>
          <w:b/>
        </w:rPr>
      </w:pPr>
    </w:p>
    <w:p w14:paraId="10EF76F2" w14:textId="77777777" w:rsidR="00952844" w:rsidRPr="00612329" w:rsidRDefault="000F5D79" w:rsidP="00952844">
      <w:pPr>
        <w:rPr>
          <w:b/>
        </w:rPr>
      </w:pPr>
      <w:r w:rsidRPr="00612329">
        <w:rPr>
          <w:b/>
        </w:rPr>
        <w:t>Relevante p</w:t>
      </w:r>
      <w:r w:rsidR="00952844" w:rsidRPr="00612329">
        <w:rPr>
          <w:b/>
        </w:rPr>
        <w:t>rosjekter / oppdrag gjennomført:</w:t>
      </w:r>
    </w:p>
    <w:p w14:paraId="4DB2CF8B" w14:textId="77777777" w:rsidR="000F5D79" w:rsidRPr="00612329" w:rsidRDefault="00F052B2" w:rsidP="00952844">
      <w:pPr>
        <w:rPr>
          <w:smallCaps/>
        </w:rPr>
      </w:pPr>
      <w:r w:rsidRPr="00612329">
        <w:rPr>
          <w:smallCaps/>
        </w:rPr>
        <w:t>«</w:t>
      </w:r>
      <w:r w:rsidR="000F5D79" w:rsidRPr="00612329">
        <w:rPr>
          <w:smallCaps/>
        </w:rPr>
        <w:t>Prosjekt 1</w:t>
      </w:r>
      <w:r w:rsidRPr="00612329">
        <w:rPr>
          <w:smallCaps/>
        </w:rPr>
        <w:t>»</w:t>
      </w:r>
      <w:r w:rsidR="000F5D79" w:rsidRPr="00612329">
        <w:rPr>
          <w:smallCaps/>
        </w:rPr>
        <w:t>:</w:t>
      </w:r>
    </w:p>
    <w:tbl>
      <w:tblPr>
        <w:tblStyle w:val="TableGrid"/>
        <w:tblW w:w="9067" w:type="dxa"/>
        <w:tblLook w:val="04A0" w:firstRow="1" w:lastRow="0" w:firstColumn="1" w:lastColumn="0" w:noHBand="0" w:noVBand="1"/>
      </w:tblPr>
      <w:tblGrid>
        <w:gridCol w:w="2332"/>
        <w:gridCol w:w="6735"/>
      </w:tblGrid>
      <w:tr w:rsidR="00612329" w:rsidRPr="00612329" w14:paraId="6FAF6A0A" w14:textId="77777777" w:rsidTr="717DC3E6">
        <w:tc>
          <w:tcPr>
            <w:tcW w:w="2332" w:type="dxa"/>
          </w:tcPr>
          <w:p w14:paraId="5ACE2900" w14:textId="77777777" w:rsidR="00612329" w:rsidRPr="00612329" w:rsidRDefault="00612329" w:rsidP="00CA4C57">
            <w:pPr>
              <w:rPr>
                <w:b/>
              </w:rPr>
            </w:pPr>
            <w:r w:rsidRPr="00612329">
              <w:rPr>
                <w:b/>
              </w:rPr>
              <w:t>Prosjekt / oppdrag:</w:t>
            </w:r>
          </w:p>
        </w:tc>
        <w:tc>
          <w:tcPr>
            <w:tcW w:w="6735" w:type="dxa"/>
          </w:tcPr>
          <w:p w14:paraId="3207C8CF" w14:textId="2A811A24" w:rsidR="00612329" w:rsidRPr="00612329" w:rsidRDefault="717DC3E6" w:rsidP="717DC3E6">
            <w:r w:rsidRPr="717DC3E6">
              <w:rPr>
                <w:rFonts w:ascii="Calibri" w:eastAsia="Calibri" w:hAnsi="Calibri" w:cs="Calibri"/>
              </w:rPr>
              <w:t>Sharepointutvikling</w:t>
            </w:r>
          </w:p>
        </w:tc>
      </w:tr>
      <w:tr w:rsidR="00612329" w:rsidRPr="00612329" w14:paraId="6EFE5031" w14:textId="77777777" w:rsidTr="717DC3E6">
        <w:tc>
          <w:tcPr>
            <w:tcW w:w="2332" w:type="dxa"/>
          </w:tcPr>
          <w:p w14:paraId="3783EE5B" w14:textId="77777777" w:rsidR="00612329" w:rsidRPr="00612329" w:rsidRDefault="00612329" w:rsidP="00CA4C57">
            <w:pPr>
              <w:rPr>
                <w:b/>
              </w:rPr>
            </w:pPr>
            <w:r w:rsidRPr="00612329">
              <w:rPr>
                <w:b/>
              </w:rPr>
              <w:t>Oppdragsgiver og kontaktinfo:</w:t>
            </w:r>
          </w:p>
        </w:tc>
        <w:tc>
          <w:tcPr>
            <w:tcW w:w="6735" w:type="dxa"/>
          </w:tcPr>
          <w:p w14:paraId="10E0FEF3" w14:textId="7DF97A08" w:rsidR="00612329" w:rsidRPr="00612329" w:rsidRDefault="717DC3E6" w:rsidP="717DC3E6">
            <w:pPr>
              <w:rPr>
                <w:b/>
                <w:bCs/>
              </w:rPr>
            </w:pPr>
            <w:r w:rsidRPr="717DC3E6">
              <w:rPr>
                <w:b/>
                <w:bCs/>
              </w:rPr>
              <w:t>Sykehuspartner AS</w:t>
            </w:r>
          </w:p>
          <w:p w14:paraId="667C0C65" w14:textId="02941432" w:rsidR="00612329" w:rsidRPr="00612329" w:rsidRDefault="717DC3E6" w:rsidP="00CA4C57">
            <w:r>
              <w:t>Ingeborg Walde, Seksjonsleder</w:t>
            </w:r>
          </w:p>
          <w:p w14:paraId="1CBB7311" w14:textId="1E1374A2" w:rsidR="00612329" w:rsidRPr="00612329" w:rsidRDefault="717DC3E6" w:rsidP="717DC3E6">
            <w:r>
              <w:t>Publiserings- og dokumentasjonsverktøy</w:t>
            </w:r>
          </w:p>
          <w:p w14:paraId="423051C7" w14:textId="040ECDB4" w:rsidR="00612329" w:rsidRPr="00612329" w:rsidRDefault="717DC3E6" w:rsidP="717DC3E6">
            <w:r>
              <w:t>Avdeling Samhandling, arkiv, kvalitet og PPM</w:t>
            </w:r>
          </w:p>
          <w:p w14:paraId="7BC94F07" w14:textId="681782BE" w:rsidR="00612329" w:rsidRPr="00612329" w:rsidRDefault="717DC3E6" w:rsidP="717DC3E6">
            <w:r>
              <w:t>Mob: +47 97970121</w:t>
            </w:r>
          </w:p>
          <w:p w14:paraId="0C610E99" w14:textId="45330C0A" w:rsidR="00612329" w:rsidRPr="00612329" w:rsidRDefault="717DC3E6" w:rsidP="717DC3E6">
            <w:r>
              <w:t xml:space="preserve">Epost: </w:t>
            </w:r>
            <w:hyperlink r:id="rId12">
              <w:r w:rsidRPr="717DC3E6">
                <w:rPr>
                  <w:rStyle w:val="Hyperlink"/>
                </w:rPr>
                <w:t>Ingeborg.Walde@sykehuspartner.no</w:t>
              </w:r>
            </w:hyperlink>
            <w:r>
              <w:t xml:space="preserve"> </w:t>
            </w:r>
          </w:p>
          <w:p w14:paraId="5B5BE21D" w14:textId="5C512318" w:rsidR="00612329" w:rsidRPr="00612329" w:rsidRDefault="00612329" w:rsidP="717DC3E6">
            <w:pPr>
              <w:rPr>
                <w:b/>
                <w:bCs/>
              </w:rPr>
            </w:pPr>
          </w:p>
        </w:tc>
      </w:tr>
      <w:tr w:rsidR="00612329" w:rsidRPr="00612329" w14:paraId="482693B0" w14:textId="77777777" w:rsidTr="717DC3E6">
        <w:tc>
          <w:tcPr>
            <w:tcW w:w="2332" w:type="dxa"/>
          </w:tcPr>
          <w:p w14:paraId="2D5769F4" w14:textId="77777777" w:rsidR="00612329" w:rsidRPr="00612329" w:rsidRDefault="00612329" w:rsidP="00CA4C57">
            <w:r w:rsidRPr="00612329">
              <w:t>Tidsperiode:</w:t>
            </w:r>
          </w:p>
        </w:tc>
        <w:tc>
          <w:tcPr>
            <w:tcW w:w="6735" w:type="dxa"/>
          </w:tcPr>
          <w:p w14:paraId="0D887CC0" w14:textId="02F8B32D" w:rsidR="00612329" w:rsidRPr="00612329" w:rsidRDefault="717DC3E6" w:rsidP="00CA4C57">
            <w:r>
              <w:t>01.2023 - 06.2024</w:t>
            </w:r>
          </w:p>
        </w:tc>
      </w:tr>
      <w:tr w:rsidR="00612329" w:rsidRPr="00612329" w14:paraId="5A599CDE" w14:textId="77777777" w:rsidTr="717DC3E6">
        <w:tc>
          <w:tcPr>
            <w:tcW w:w="2332" w:type="dxa"/>
          </w:tcPr>
          <w:p w14:paraId="0AFC9AC9" w14:textId="77777777" w:rsidR="00612329" w:rsidRPr="00612329" w:rsidRDefault="00612329" w:rsidP="00CA4C57">
            <w:r w:rsidRPr="00612329">
              <w:t>Omfang i NOK og eller timer (for leverandør):</w:t>
            </w:r>
          </w:p>
        </w:tc>
        <w:tc>
          <w:tcPr>
            <w:tcW w:w="6735" w:type="dxa"/>
          </w:tcPr>
          <w:p w14:paraId="17CACE50" w14:textId="40C3690D" w:rsidR="00612329" w:rsidRPr="00612329" w:rsidRDefault="717DC3E6" w:rsidP="00CA4C57">
            <w:r>
              <w:t>3.5 mil</w:t>
            </w:r>
          </w:p>
        </w:tc>
      </w:tr>
      <w:tr w:rsidR="00612329" w:rsidRPr="00612329" w14:paraId="3D9C08B8" w14:textId="77777777" w:rsidTr="717DC3E6">
        <w:tc>
          <w:tcPr>
            <w:tcW w:w="2332" w:type="dxa"/>
          </w:tcPr>
          <w:p w14:paraId="3AE3C744" w14:textId="77777777" w:rsidR="00612329" w:rsidRPr="00612329" w:rsidRDefault="00612329" w:rsidP="00CA4C57">
            <w:r w:rsidRPr="00612329">
              <w:t>Rolle:</w:t>
            </w:r>
          </w:p>
        </w:tc>
        <w:tc>
          <w:tcPr>
            <w:tcW w:w="6735" w:type="dxa"/>
          </w:tcPr>
          <w:p w14:paraId="4F6054A4" w14:textId="40E47E13" w:rsidR="00612329" w:rsidRPr="00612329" w:rsidRDefault="717DC3E6" w:rsidP="00CA4C57">
            <w:r>
              <w:t>Seniorkonsulent</w:t>
            </w:r>
          </w:p>
        </w:tc>
      </w:tr>
      <w:tr w:rsidR="00612329" w:rsidRPr="00612329" w14:paraId="5FBAF9C0" w14:textId="77777777" w:rsidTr="717DC3E6">
        <w:tc>
          <w:tcPr>
            <w:tcW w:w="2332" w:type="dxa"/>
          </w:tcPr>
          <w:p w14:paraId="26075F53" w14:textId="77777777" w:rsidR="00612329" w:rsidRPr="00612329" w:rsidRDefault="00612329" w:rsidP="00CA4C57">
            <w:r w:rsidRPr="00612329">
              <w:t>Beskrivelse av oppdrag og hvilken rolle vedkommende hadde:</w:t>
            </w:r>
          </w:p>
        </w:tc>
        <w:tc>
          <w:tcPr>
            <w:tcW w:w="6735" w:type="dxa"/>
          </w:tcPr>
          <w:p w14:paraId="2088177B" w14:textId="2B570A7A" w:rsidR="00612329" w:rsidRPr="00612329" w:rsidRDefault="717DC3E6" w:rsidP="717DC3E6">
            <w:pPr>
              <w:rPr>
                <w:rFonts w:ascii="Calibri" w:eastAsia="Calibri" w:hAnsi="Calibri" w:cs="Calibri"/>
              </w:rPr>
            </w:pPr>
            <w:r w:rsidRPr="717DC3E6">
              <w:rPr>
                <w:rFonts w:ascii="Calibri" w:eastAsia="Calibri" w:hAnsi="Calibri" w:cs="Calibri"/>
              </w:rPr>
              <w:t xml:space="preserve">Xala Technologies ledet migreringen av over 900 SharePointnettsteder for alle sykehusene i Norge. Dette prosjektet </w:t>
            </w:r>
          </w:p>
          <w:p w14:paraId="26D78AAD" w14:textId="487B6815" w:rsidR="00612329" w:rsidRPr="00612329" w:rsidRDefault="717DC3E6" w:rsidP="717DC3E6">
            <w:r w:rsidRPr="717DC3E6">
              <w:rPr>
                <w:rFonts w:ascii="Calibri" w:eastAsia="Calibri" w:hAnsi="Calibri" w:cs="Calibri"/>
              </w:rPr>
              <w:t xml:space="preserve">innebar oppsett og konfigurasjon av Microsoft Azure-miljøet, </w:t>
            </w:r>
          </w:p>
          <w:p w14:paraId="7F8121B6" w14:textId="5D0C88AA" w:rsidR="00612329" w:rsidRPr="00612329" w:rsidRDefault="717DC3E6" w:rsidP="717DC3E6">
            <w:r w:rsidRPr="717DC3E6">
              <w:rPr>
                <w:rFonts w:ascii="Calibri" w:eastAsia="Calibri" w:hAnsi="Calibri" w:cs="Calibri"/>
              </w:rPr>
              <w:t xml:space="preserve">utvikling av automatiserte Azure DevOps-pipelines for </w:t>
            </w:r>
          </w:p>
          <w:p w14:paraId="7BB2AC60" w14:textId="3F18D0D0" w:rsidR="00612329" w:rsidRPr="00612329" w:rsidRDefault="717DC3E6" w:rsidP="717DC3E6">
            <w:r w:rsidRPr="717DC3E6">
              <w:rPr>
                <w:rFonts w:ascii="Calibri" w:eastAsia="Calibri" w:hAnsi="Calibri" w:cs="Calibri"/>
              </w:rPr>
              <w:t xml:space="preserve">provisjonering av SharePoint-sider, samt utvikling av tilpassede </w:t>
            </w:r>
          </w:p>
          <w:p w14:paraId="40714D18" w14:textId="31FDF483" w:rsidR="00612329" w:rsidRPr="00612329" w:rsidRDefault="717DC3E6" w:rsidP="717DC3E6">
            <w:r w:rsidRPr="717DC3E6">
              <w:rPr>
                <w:rFonts w:ascii="Calibri" w:eastAsia="Calibri" w:hAnsi="Calibri" w:cs="Calibri"/>
              </w:rPr>
              <w:t xml:space="preserve">SPFx-komponenter ved bruk av ReactJS, TypeScript, og </w:t>
            </w:r>
          </w:p>
          <w:p w14:paraId="784046CA" w14:textId="197769B3" w:rsidR="00612329" w:rsidRPr="00612329" w:rsidRDefault="717DC3E6" w:rsidP="717DC3E6">
            <w:r w:rsidRPr="717DC3E6">
              <w:rPr>
                <w:rFonts w:ascii="Calibri" w:eastAsia="Calibri" w:hAnsi="Calibri" w:cs="Calibri"/>
              </w:rPr>
              <w:t>ASP.NET.</w:t>
            </w:r>
          </w:p>
          <w:p w14:paraId="72CBE8F6" w14:textId="091DAE77" w:rsidR="00612329" w:rsidRPr="00612329" w:rsidRDefault="717DC3E6" w:rsidP="717DC3E6">
            <w:r w:rsidRPr="717DC3E6">
              <w:rPr>
                <w:rFonts w:ascii="Calibri" w:eastAsia="Calibri" w:hAnsi="Calibri" w:cs="Calibri"/>
              </w:rPr>
              <w:t xml:space="preserve">I tillegg utviklet vi en løsning basert på Power Platform som </w:t>
            </w:r>
          </w:p>
          <w:p w14:paraId="76038077" w14:textId="4D3A5CEB" w:rsidR="00612329" w:rsidRPr="00612329" w:rsidRDefault="717DC3E6" w:rsidP="717DC3E6">
            <w:r w:rsidRPr="717DC3E6">
              <w:rPr>
                <w:rFonts w:ascii="Calibri" w:eastAsia="Calibri" w:hAnsi="Calibri" w:cs="Calibri"/>
              </w:rPr>
              <w:t xml:space="preserve">inkluderte Power Apps og Power Automate-arbeidsflyter, </w:t>
            </w:r>
          </w:p>
          <w:p w14:paraId="3240199F" w14:textId="37ADE6E3" w:rsidR="00612329" w:rsidRPr="00612329" w:rsidRDefault="717DC3E6" w:rsidP="717DC3E6">
            <w:r w:rsidRPr="717DC3E6">
              <w:rPr>
                <w:rFonts w:ascii="Calibri" w:eastAsia="Calibri" w:hAnsi="Calibri" w:cs="Calibri"/>
              </w:rPr>
              <w:t xml:space="preserve">designet for å automatisere sentrale arbeidsprosesser og </w:t>
            </w:r>
          </w:p>
          <w:p w14:paraId="018DA851" w14:textId="7179CFDD" w:rsidR="00612329" w:rsidRPr="00612329" w:rsidRDefault="717DC3E6" w:rsidP="717DC3E6">
            <w:r w:rsidRPr="717DC3E6">
              <w:rPr>
                <w:rFonts w:ascii="Calibri" w:eastAsia="Calibri" w:hAnsi="Calibri" w:cs="Calibri"/>
              </w:rPr>
              <w:t xml:space="preserve">forbedre samhandlingen på tvers av sykehusene. Denne </w:t>
            </w:r>
          </w:p>
          <w:p w14:paraId="317A246D" w14:textId="02255B8D" w:rsidR="00612329" w:rsidRPr="00612329" w:rsidRDefault="717DC3E6" w:rsidP="717DC3E6">
            <w:r w:rsidRPr="717DC3E6">
              <w:rPr>
                <w:rFonts w:ascii="Calibri" w:eastAsia="Calibri" w:hAnsi="Calibri" w:cs="Calibri"/>
              </w:rPr>
              <w:t xml:space="preserve">løsningen ble fullt ut tilpasset kundens funksjonelle behov, med </w:t>
            </w:r>
          </w:p>
          <w:p w14:paraId="33E8338B" w14:textId="4F17246F" w:rsidR="00612329" w:rsidRPr="00612329" w:rsidRDefault="717DC3E6" w:rsidP="717DC3E6">
            <w:r w:rsidRPr="717DC3E6">
              <w:rPr>
                <w:rFonts w:ascii="Calibri" w:eastAsia="Calibri" w:hAnsi="Calibri" w:cs="Calibri"/>
              </w:rPr>
              <w:t>integrasjoner til SharePoint og andre Microsoft 365-tjenester</w:t>
            </w:r>
          </w:p>
          <w:p w14:paraId="1C02AB39" w14:textId="42961BB3" w:rsidR="00612329" w:rsidRPr="00612329" w:rsidRDefault="00612329" w:rsidP="717DC3E6">
            <w:pPr>
              <w:rPr>
                <w:rFonts w:ascii="Calibri" w:eastAsia="Calibri" w:hAnsi="Calibri" w:cs="Calibri"/>
              </w:rPr>
            </w:pPr>
          </w:p>
          <w:p w14:paraId="538A0D86" w14:textId="2FBE6A07" w:rsidR="00612329" w:rsidRPr="00612329" w:rsidRDefault="717DC3E6" w:rsidP="717DC3E6">
            <w:r w:rsidRPr="717DC3E6">
              <w:rPr>
                <w:rFonts w:ascii="Calibri" w:eastAsia="Calibri" w:hAnsi="Calibri" w:cs="Calibri"/>
              </w:rPr>
              <w:t>Som seniorutvikler hos Sykehuspartner var jeg ansvarlig for utvikling og arkitektur, med et hovedansvar for all kode og en sentral rolle i faggruppen. Jeg bidro til å sette retningslinjer for teknologi, rammeverk og fulgte opp utviklere. Mine oppgaver omfattet fullstack-utvikling, hovedsakelig i SharePoint Online og OnPrem, samt kontinuerlig forbedring av systemer.</w:t>
            </w:r>
          </w:p>
          <w:p w14:paraId="5F7EB9CA" w14:textId="775DA4ED" w:rsidR="00612329" w:rsidRPr="00612329" w:rsidRDefault="00612329" w:rsidP="717DC3E6">
            <w:pPr>
              <w:rPr>
                <w:rFonts w:ascii="Calibri" w:eastAsia="Calibri" w:hAnsi="Calibri" w:cs="Calibri"/>
              </w:rPr>
            </w:pPr>
          </w:p>
          <w:p w14:paraId="35D85FF1" w14:textId="7A408155" w:rsidR="00612329" w:rsidRPr="00612329" w:rsidRDefault="717DC3E6" w:rsidP="717DC3E6">
            <w:pPr>
              <w:rPr>
                <w:rFonts w:ascii="Calibri" w:eastAsia="Calibri" w:hAnsi="Calibri" w:cs="Calibri"/>
              </w:rPr>
            </w:pPr>
            <w:r w:rsidRPr="717DC3E6">
              <w:rPr>
                <w:rFonts w:ascii="Calibri" w:eastAsia="Calibri" w:hAnsi="Calibri" w:cs="Calibri"/>
                <w:b/>
                <w:bCs/>
              </w:rPr>
              <w:t>Resultater og prestasjoner:</w:t>
            </w:r>
            <w:r w:rsidRPr="717DC3E6">
              <w:rPr>
                <w:rFonts w:ascii="Calibri" w:eastAsia="Calibri" w:hAnsi="Calibri" w:cs="Calibri"/>
              </w:rPr>
              <w:t xml:space="preserve"> </w:t>
            </w:r>
          </w:p>
          <w:p w14:paraId="1AAAA5C6" w14:textId="1752BAB7" w:rsidR="00612329" w:rsidRPr="00612329" w:rsidRDefault="717DC3E6" w:rsidP="717DC3E6">
            <w:pPr>
              <w:rPr>
                <w:rFonts w:ascii="Calibri" w:eastAsia="Calibri" w:hAnsi="Calibri" w:cs="Calibri"/>
              </w:rPr>
            </w:pPr>
            <w:r w:rsidRPr="717DC3E6">
              <w:rPr>
                <w:rFonts w:ascii="Calibri" w:eastAsia="Calibri" w:hAnsi="Calibri" w:cs="Calibri"/>
              </w:rPr>
              <w:t xml:space="preserve">• Fullstack-utvikling (SharePoint Online/OnPrem) og refaktorisering av eksisterende løsninger </w:t>
            </w:r>
          </w:p>
          <w:p w14:paraId="258BC3B3" w14:textId="246E4079" w:rsidR="00612329" w:rsidRPr="00612329" w:rsidRDefault="717DC3E6" w:rsidP="717DC3E6">
            <w:pPr>
              <w:rPr>
                <w:rFonts w:ascii="Calibri" w:eastAsia="Calibri" w:hAnsi="Calibri" w:cs="Calibri"/>
              </w:rPr>
            </w:pPr>
            <w:r w:rsidRPr="717DC3E6">
              <w:rPr>
                <w:rFonts w:ascii="Calibri" w:eastAsia="Calibri" w:hAnsi="Calibri" w:cs="Calibri"/>
              </w:rPr>
              <w:t xml:space="preserve">• Utviklet dokumentasjons- og forskningsportaler med NextJS/TypeScript </w:t>
            </w:r>
          </w:p>
          <w:p w14:paraId="1699410D" w14:textId="176AED6E" w:rsidR="00612329" w:rsidRPr="00612329" w:rsidRDefault="717DC3E6" w:rsidP="717DC3E6">
            <w:pPr>
              <w:rPr>
                <w:rFonts w:ascii="Calibri" w:eastAsia="Calibri" w:hAnsi="Calibri" w:cs="Calibri"/>
              </w:rPr>
            </w:pPr>
            <w:r w:rsidRPr="717DC3E6">
              <w:rPr>
                <w:rFonts w:ascii="Calibri" w:eastAsia="Calibri" w:hAnsi="Calibri" w:cs="Calibri"/>
              </w:rPr>
              <w:t xml:space="preserve">• Automatiserte arbeidsflyter og prosesser med PowerAutomate </w:t>
            </w:r>
          </w:p>
          <w:p w14:paraId="03827BC3" w14:textId="573A9180" w:rsidR="00612329" w:rsidRPr="00612329" w:rsidRDefault="717DC3E6" w:rsidP="717DC3E6">
            <w:pPr>
              <w:rPr>
                <w:rFonts w:ascii="Calibri" w:eastAsia="Calibri" w:hAnsi="Calibri" w:cs="Calibri"/>
              </w:rPr>
            </w:pPr>
            <w:r w:rsidRPr="717DC3E6">
              <w:rPr>
                <w:rFonts w:ascii="Calibri" w:eastAsia="Calibri" w:hAnsi="Calibri" w:cs="Calibri"/>
              </w:rPr>
              <w:t xml:space="preserve">• Utviklet RESTful API-er og mikrotjenester med NodeJS </w:t>
            </w:r>
          </w:p>
          <w:p w14:paraId="610D6640" w14:textId="4252AC4B" w:rsidR="00612329" w:rsidRPr="00612329" w:rsidRDefault="717DC3E6" w:rsidP="717DC3E6">
            <w:pPr>
              <w:rPr>
                <w:rFonts w:ascii="Calibri" w:eastAsia="Calibri" w:hAnsi="Calibri" w:cs="Calibri"/>
              </w:rPr>
            </w:pPr>
            <w:r w:rsidRPr="717DC3E6">
              <w:rPr>
                <w:rFonts w:ascii="Calibri" w:eastAsia="Calibri" w:hAnsi="Calibri" w:cs="Calibri"/>
              </w:rPr>
              <w:t xml:space="preserve">• Implementere Azure Functions for behandling av SharePoint-data, trigging av arbeidsflyter og håndtering av hendelser </w:t>
            </w:r>
          </w:p>
          <w:p w14:paraId="6D1FC5A0" w14:textId="3419595F" w:rsidR="00612329" w:rsidRPr="00612329" w:rsidRDefault="717DC3E6" w:rsidP="717DC3E6">
            <w:pPr>
              <w:rPr>
                <w:rFonts w:ascii="Calibri" w:eastAsia="Calibri" w:hAnsi="Calibri" w:cs="Calibri"/>
              </w:rPr>
            </w:pPr>
            <w:r w:rsidRPr="717DC3E6">
              <w:rPr>
                <w:rFonts w:ascii="Calibri" w:eastAsia="Calibri" w:hAnsi="Calibri" w:cs="Calibri"/>
              </w:rPr>
              <w:t xml:space="preserve">• Utvikle RESTful API-er og mikrotjenester ved bruk av NodeJS </w:t>
            </w:r>
          </w:p>
          <w:p w14:paraId="4566AC8E" w14:textId="23B69E0F" w:rsidR="00612329" w:rsidRPr="00612329" w:rsidRDefault="717DC3E6" w:rsidP="717DC3E6">
            <w:pPr>
              <w:rPr>
                <w:rFonts w:ascii="Calibri" w:eastAsia="Calibri" w:hAnsi="Calibri" w:cs="Calibri"/>
              </w:rPr>
            </w:pPr>
            <w:r w:rsidRPr="717DC3E6">
              <w:rPr>
                <w:rFonts w:ascii="Calibri" w:eastAsia="Calibri" w:hAnsi="Calibri" w:cs="Calibri"/>
              </w:rPr>
              <w:t xml:space="preserve">• Utviklet serverløse funksjoner med Azure Functions for databehandling og integrasjon </w:t>
            </w:r>
          </w:p>
          <w:p w14:paraId="379A8B59" w14:textId="02F62087" w:rsidR="00612329" w:rsidRPr="00612329" w:rsidRDefault="717DC3E6" w:rsidP="717DC3E6">
            <w:pPr>
              <w:rPr>
                <w:rFonts w:ascii="Calibri" w:eastAsia="Calibri" w:hAnsi="Calibri" w:cs="Calibri"/>
                <w:lang w:val="en-US"/>
              </w:rPr>
            </w:pPr>
            <w:r w:rsidRPr="717DC3E6">
              <w:rPr>
                <w:rFonts w:ascii="Calibri" w:eastAsia="Calibri" w:hAnsi="Calibri" w:cs="Calibri"/>
                <w:lang w:val="en-US"/>
              </w:rPr>
              <w:t>• Utvikle dokumentasjonsportal med NextJS/TypeScript</w:t>
            </w:r>
          </w:p>
          <w:p w14:paraId="16CD8507" w14:textId="3130CD0B" w:rsidR="00612329" w:rsidRPr="00612329" w:rsidRDefault="00612329" w:rsidP="717DC3E6">
            <w:pPr>
              <w:rPr>
                <w:rFonts w:ascii="Calibri" w:eastAsia="Calibri" w:hAnsi="Calibri" w:cs="Calibri"/>
                <w:lang w:val="en-US"/>
              </w:rPr>
            </w:pPr>
          </w:p>
          <w:p w14:paraId="0D1A41D3" w14:textId="0AEFD7CC" w:rsidR="00612329" w:rsidRPr="00612329" w:rsidRDefault="717DC3E6" w:rsidP="717DC3E6">
            <w:pPr>
              <w:rPr>
                <w:rFonts w:ascii="Calibri" w:eastAsia="Calibri" w:hAnsi="Calibri" w:cs="Calibri"/>
                <w:lang w:val="en-US"/>
              </w:rPr>
            </w:pPr>
            <w:r w:rsidRPr="717DC3E6">
              <w:rPr>
                <w:rFonts w:ascii="Calibri" w:eastAsia="Calibri" w:hAnsi="Calibri" w:cs="Calibri"/>
                <w:b/>
                <w:bCs/>
                <w:lang w:val="en-US"/>
              </w:rPr>
              <w:t>Nøkkelteknologier og verktøy:</w:t>
            </w:r>
            <w:r w:rsidRPr="717DC3E6">
              <w:rPr>
                <w:rFonts w:ascii="Calibri" w:eastAsia="Calibri" w:hAnsi="Calibri" w:cs="Calibri"/>
                <w:lang w:val="en-US"/>
              </w:rPr>
              <w:t xml:space="preserve"> </w:t>
            </w:r>
          </w:p>
          <w:p w14:paraId="0D236027" w14:textId="6DAD4C7C" w:rsidR="00612329" w:rsidRPr="00612329" w:rsidRDefault="717DC3E6" w:rsidP="717DC3E6">
            <w:pPr>
              <w:rPr>
                <w:rFonts w:ascii="Calibri" w:eastAsia="Calibri" w:hAnsi="Calibri" w:cs="Calibri"/>
                <w:lang w:val="en-US"/>
              </w:rPr>
            </w:pPr>
            <w:r w:rsidRPr="717DC3E6">
              <w:rPr>
                <w:rFonts w:ascii="Calibri" w:eastAsia="Calibri" w:hAnsi="Calibri" w:cs="Calibri"/>
                <w:b/>
                <w:bCs/>
                <w:lang w:val="en-US"/>
              </w:rPr>
              <w:t xml:space="preserve">Backend: </w:t>
            </w:r>
            <w:r w:rsidRPr="717DC3E6">
              <w:rPr>
                <w:rFonts w:ascii="Calibri" w:eastAsia="Calibri" w:hAnsi="Calibri" w:cs="Calibri"/>
                <w:lang w:val="en-US"/>
              </w:rPr>
              <w:t xml:space="preserve">C#, .NET Core, NodeJS, Python, PowerBuilder </w:t>
            </w:r>
          </w:p>
          <w:p w14:paraId="31CBFCF9" w14:textId="6F124CEA" w:rsidR="00612329" w:rsidRPr="00612329" w:rsidRDefault="717DC3E6" w:rsidP="717DC3E6">
            <w:pPr>
              <w:rPr>
                <w:rFonts w:ascii="Calibri" w:eastAsia="Calibri" w:hAnsi="Calibri" w:cs="Calibri"/>
                <w:lang w:val="en-US"/>
              </w:rPr>
            </w:pPr>
            <w:r w:rsidRPr="717DC3E6">
              <w:rPr>
                <w:rFonts w:ascii="Calibri" w:eastAsia="Calibri" w:hAnsi="Calibri" w:cs="Calibri"/>
                <w:b/>
                <w:bCs/>
                <w:lang w:val="en-US"/>
              </w:rPr>
              <w:t>Frontend:</w:t>
            </w:r>
            <w:r w:rsidRPr="717DC3E6">
              <w:rPr>
                <w:rFonts w:ascii="Calibri" w:eastAsia="Calibri" w:hAnsi="Calibri" w:cs="Calibri"/>
                <w:lang w:val="en-US"/>
              </w:rPr>
              <w:t xml:space="preserve"> ReactJS, Redux, TypeScript, NextJS, SASS </w:t>
            </w:r>
          </w:p>
          <w:p w14:paraId="043CC534" w14:textId="34529F8B" w:rsidR="00612329" w:rsidRPr="00612329" w:rsidRDefault="717DC3E6" w:rsidP="717DC3E6">
            <w:pPr>
              <w:rPr>
                <w:rFonts w:ascii="Calibri" w:eastAsia="Calibri" w:hAnsi="Calibri" w:cs="Calibri"/>
                <w:lang w:val="en-US"/>
              </w:rPr>
            </w:pPr>
            <w:r w:rsidRPr="717DC3E6">
              <w:rPr>
                <w:rFonts w:ascii="Calibri" w:eastAsia="Calibri" w:hAnsi="Calibri" w:cs="Calibri"/>
                <w:b/>
                <w:bCs/>
                <w:lang w:val="en-US"/>
              </w:rPr>
              <w:t xml:space="preserve">Sky og distribusjon: </w:t>
            </w:r>
            <w:r w:rsidRPr="717DC3E6">
              <w:rPr>
                <w:rFonts w:ascii="Calibri" w:eastAsia="Calibri" w:hAnsi="Calibri" w:cs="Calibri"/>
                <w:lang w:val="en-US"/>
              </w:rPr>
              <w:t xml:space="preserve">Microsoft Azure, Azure Functions, PowerAutomate </w:t>
            </w:r>
          </w:p>
          <w:p w14:paraId="03E0BCE3" w14:textId="7180D6DD" w:rsidR="00612329" w:rsidRPr="00612329" w:rsidRDefault="717DC3E6" w:rsidP="717DC3E6">
            <w:pPr>
              <w:rPr>
                <w:rFonts w:ascii="Calibri" w:eastAsia="Calibri" w:hAnsi="Calibri" w:cs="Calibri"/>
                <w:lang w:val="en-US"/>
              </w:rPr>
            </w:pPr>
            <w:r w:rsidRPr="717DC3E6">
              <w:rPr>
                <w:rFonts w:ascii="Calibri" w:eastAsia="Calibri" w:hAnsi="Calibri" w:cs="Calibri"/>
                <w:b/>
                <w:bCs/>
                <w:lang w:val="en-US"/>
              </w:rPr>
              <w:t>Integrasjon og API:</w:t>
            </w:r>
            <w:r w:rsidRPr="717DC3E6">
              <w:rPr>
                <w:rFonts w:ascii="Calibri" w:eastAsia="Calibri" w:hAnsi="Calibri" w:cs="Calibri"/>
                <w:lang w:val="en-US"/>
              </w:rPr>
              <w:t xml:space="preserve"> Microsoft Graph API, SharePoint REST API, OAuth</w:t>
            </w:r>
          </w:p>
        </w:tc>
      </w:tr>
    </w:tbl>
    <w:p w14:paraId="0A2C6A56" w14:textId="77777777" w:rsidR="00952844" w:rsidRPr="00612329" w:rsidRDefault="00952844" w:rsidP="00952844">
      <w:pPr>
        <w:rPr>
          <w:b/>
        </w:rPr>
      </w:pPr>
    </w:p>
    <w:p w14:paraId="64F82AB3" w14:textId="77777777" w:rsidR="00F052B2" w:rsidRPr="00612329" w:rsidRDefault="00F052B2" w:rsidP="00F052B2">
      <w:pPr>
        <w:rPr>
          <w:smallCaps/>
        </w:rPr>
      </w:pPr>
      <w:r w:rsidRPr="00612329">
        <w:rPr>
          <w:smallCaps/>
        </w:rPr>
        <w:t>«Prosjekt 2»:</w:t>
      </w:r>
    </w:p>
    <w:tbl>
      <w:tblPr>
        <w:tblStyle w:val="TableGrid"/>
        <w:tblW w:w="9067"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Look w:val="04A0" w:firstRow="1" w:lastRow="0" w:firstColumn="1" w:lastColumn="0" w:noHBand="0" w:noVBand="1"/>
      </w:tblPr>
      <w:tblGrid>
        <w:gridCol w:w="2332"/>
        <w:gridCol w:w="6735"/>
      </w:tblGrid>
      <w:tr w:rsidR="00F052B2" w:rsidRPr="00612329" w14:paraId="3988A7DC" w14:textId="77777777" w:rsidTr="717DC3E6">
        <w:tc>
          <w:tcPr>
            <w:tcW w:w="2332" w:type="dxa"/>
            <w:shd w:val="clear" w:color="auto" w:fill="auto"/>
          </w:tcPr>
          <w:p w14:paraId="1F8AFD7B" w14:textId="77777777" w:rsidR="00F052B2" w:rsidRPr="00612329" w:rsidRDefault="00F052B2" w:rsidP="00CA4C57">
            <w:pPr>
              <w:rPr>
                <w:b/>
              </w:rPr>
            </w:pPr>
            <w:r w:rsidRPr="00612329">
              <w:rPr>
                <w:b/>
              </w:rPr>
              <w:t>Prosjekt / oppdrag:</w:t>
            </w:r>
          </w:p>
        </w:tc>
        <w:tc>
          <w:tcPr>
            <w:tcW w:w="6735" w:type="dxa"/>
            <w:shd w:val="clear" w:color="auto" w:fill="auto"/>
          </w:tcPr>
          <w:p w14:paraId="322B131A" w14:textId="3FB1F01C" w:rsidR="00F052B2" w:rsidRPr="00612329" w:rsidRDefault="717DC3E6" w:rsidP="717DC3E6">
            <w:pPr>
              <w:rPr>
                <w:b/>
                <w:bCs/>
              </w:rPr>
            </w:pPr>
            <w:r w:rsidRPr="717DC3E6">
              <w:rPr>
                <w:b/>
                <w:bCs/>
              </w:rPr>
              <w:t>Seniorutvikler</w:t>
            </w:r>
          </w:p>
        </w:tc>
      </w:tr>
      <w:tr w:rsidR="00F052B2" w:rsidRPr="00612329" w14:paraId="772F1748" w14:textId="77777777" w:rsidTr="717DC3E6">
        <w:tc>
          <w:tcPr>
            <w:tcW w:w="2332" w:type="dxa"/>
            <w:shd w:val="clear" w:color="auto" w:fill="auto"/>
          </w:tcPr>
          <w:p w14:paraId="4A9C6D7A" w14:textId="6A50172B" w:rsidR="00F052B2" w:rsidRPr="00612329" w:rsidRDefault="00F052B2" w:rsidP="00CA4C57">
            <w:pPr>
              <w:rPr>
                <w:b/>
              </w:rPr>
            </w:pPr>
            <w:r w:rsidRPr="00612329">
              <w:rPr>
                <w:b/>
              </w:rPr>
              <w:t>Oppdragsgiver</w:t>
            </w:r>
            <w:r w:rsidR="00BE569C" w:rsidRPr="00612329">
              <w:rPr>
                <w:b/>
              </w:rPr>
              <w:t xml:space="preserve"> og kontaktinfo</w:t>
            </w:r>
            <w:r w:rsidRPr="00612329">
              <w:rPr>
                <w:b/>
              </w:rPr>
              <w:t>:</w:t>
            </w:r>
          </w:p>
        </w:tc>
        <w:tc>
          <w:tcPr>
            <w:tcW w:w="6735" w:type="dxa"/>
            <w:shd w:val="clear" w:color="auto" w:fill="auto"/>
          </w:tcPr>
          <w:p w14:paraId="462B33F6" w14:textId="723B44EF" w:rsidR="00F052B2" w:rsidRPr="00612329" w:rsidRDefault="717DC3E6" w:rsidP="717DC3E6">
            <w:pPr>
              <w:rPr>
                <w:b/>
                <w:bCs/>
              </w:rPr>
            </w:pPr>
            <w:r w:rsidRPr="717DC3E6">
              <w:rPr>
                <w:b/>
                <w:bCs/>
              </w:rPr>
              <w:t xml:space="preserve">Sentral Statistikkbyrå (SSB) </w:t>
            </w:r>
          </w:p>
          <w:p w14:paraId="3B2C50EC" w14:textId="0A337E05" w:rsidR="00F052B2" w:rsidRPr="00612329" w:rsidRDefault="717DC3E6" w:rsidP="717DC3E6">
            <w:r>
              <w:t>Trond Båshus</w:t>
            </w:r>
          </w:p>
          <w:p w14:paraId="68C37581" w14:textId="1C7B5508" w:rsidR="00F052B2" w:rsidRPr="00612329" w:rsidRDefault="717DC3E6" w:rsidP="717DC3E6">
            <w:r>
              <w:t>Seniorrådigver</w:t>
            </w:r>
          </w:p>
          <w:p w14:paraId="32DF6158" w14:textId="1F16DB71" w:rsidR="00F052B2" w:rsidRPr="00612329" w:rsidRDefault="717DC3E6" w:rsidP="717DC3E6">
            <w:r>
              <w:t>Seksjon for personundersøkelse</w:t>
            </w:r>
          </w:p>
          <w:p w14:paraId="5412E5FA" w14:textId="54FE2F94" w:rsidR="00F052B2" w:rsidRPr="00612329" w:rsidRDefault="717DC3E6" w:rsidP="717DC3E6">
            <w:r>
              <w:t>trond.bashus@ssb.no</w:t>
            </w:r>
          </w:p>
          <w:p w14:paraId="6E20B0E4" w14:textId="7055AE6A" w:rsidR="00F052B2" w:rsidRPr="00612329" w:rsidRDefault="717DC3E6" w:rsidP="717DC3E6">
            <w:r>
              <w:t>Tel: 91354335 / 40902574</w:t>
            </w:r>
          </w:p>
        </w:tc>
      </w:tr>
      <w:tr w:rsidR="00F052B2" w:rsidRPr="00612329" w14:paraId="6830A261" w14:textId="77777777" w:rsidTr="717DC3E6">
        <w:tc>
          <w:tcPr>
            <w:tcW w:w="2332" w:type="dxa"/>
            <w:shd w:val="clear" w:color="auto" w:fill="auto"/>
          </w:tcPr>
          <w:p w14:paraId="649D1A1E" w14:textId="77777777" w:rsidR="00F052B2" w:rsidRPr="00612329" w:rsidRDefault="00F052B2" w:rsidP="00CA4C57">
            <w:r w:rsidRPr="00612329">
              <w:t>Tidsperiode:</w:t>
            </w:r>
          </w:p>
        </w:tc>
        <w:tc>
          <w:tcPr>
            <w:tcW w:w="6735" w:type="dxa"/>
            <w:shd w:val="clear" w:color="auto" w:fill="auto"/>
          </w:tcPr>
          <w:p w14:paraId="79FFDF90" w14:textId="5917267B" w:rsidR="00F052B2" w:rsidRPr="00612329" w:rsidRDefault="717DC3E6" w:rsidP="00CA4C57">
            <w:r>
              <w:t>01.2021 - 12.2022</w:t>
            </w:r>
          </w:p>
        </w:tc>
      </w:tr>
      <w:tr w:rsidR="00F052B2" w:rsidRPr="00612329" w14:paraId="4584BE94" w14:textId="77777777" w:rsidTr="717DC3E6">
        <w:tc>
          <w:tcPr>
            <w:tcW w:w="2332" w:type="dxa"/>
            <w:shd w:val="clear" w:color="auto" w:fill="auto"/>
          </w:tcPr>
          <w:p w14:paraId="2CD241E0" w14:textId="77777777" w:rsidR="00F052B2" w:rsidRPr="00612329" w:rsidRDefault="00F052B2" w:rsidP="00CA4C57">
            <w:r w:rsidRPr="00612329">
              <w:t>Omfang i NOK og eller timer (for leverandør):</w:t>
            </w:r>
          </w:p>
        </w:tc>
        <w:tc>
          <w:tcPr>
            <w:tcW w:w="6735" w:type="dxa"/>
            <w:shd w:val="clear" w:color="auto" w:fill="auto"/>
          </w:tcPr>
          <w:p w14:paraId="1935F1AA" w14:textId="5D9130C4" w:rsidR="00F052B2" w:rsidRPr="00612329" w:rsidRDefault="717DC3E6" w:rsidP="00CA4C57">
            <w:r>
              <w:t>2.5mil</w:t>
            </w:r>
          </w:p>
        </w:tc>
      </w:tr>
      <w:tr w:rsidR="00F052B2" w:rsidRPr="00612329" w14:paraId="7201EA88" w14:textId="77777777" w:rsidTr="717DC3E6">
        <w:tc>
          <w:tcPr>
            <w:tcW w:w="2332" w:type="dxa"/>
            <w:shd w:val="clear" w:color="auto" w:fill="auto"/>
          </w:tcPr>
          <w:p w14:paraId="109019F9" w14:textId="77777777" w:rsidR="00F052B2" w:rsidRPr="00612329" w:rsidRDefault="00F052B2" w:rsidP="00CA4C57">
            <w:r w:rsidRPr="00612329">
              <w:t>Rolle:</w:t>
            </w:r>
          </w:p>
        </w:tc>
        <w:tc>
          <w:tcPr>
            <w:tcW w:w="6735" w:type="dxa"/>
            <w:shd w:val="clear" w:color="auto" w:fill="auto"/>
          </w:tcPr>
          <w:p w14:paraId="03410FA5" w14:textId="56B2DD1E" w:rsidR="00F052B2" w:rsidRPr="00612329" w:rsidRDefault="717DC3E6" w:rsidP="00CA4C57">
            <w:r>
              <w:t>Seniorutvikler</w:t>
            </w:r>
          </w:p>
        </w:tc>
      </w:tr>
      <w:tr w:rsidR="00F052B2" w:rsidRPr="00612329" w14:paraId="446BF95C" w14:textId="77777777" w:rsidTr="717DC3E6">
        <w:tc>
          <w:tcPr>
            <w:tcW w:w="2332" w:type="dxa"/>
            <w:shd w:val="clear" w:color="auto" w:fill="auto"/>
          </w:tcPr>
          <w:p w14:paraId="4E8F4916" w14:textId="56B20A3C" w:rsidR="00F052B2" w:rsidRPr="00612329" w:rsidRDefault="00F052B2" w:rsidP="00CA4C57">
            <w:r w:rsidRPr="00612329">
              <w:t>Beskrivelse av oppdrag o</w:t>
            </w:r>
            <w:r w:rsidR="00BE569C" w:rsidRPr="00612329">
              <w:t>g hvilken rolle vedkommende hadde</w:t>
            </w:r>
            <w:r w:rsidRPr="00612329">
              <w:t>:</w:t>
            </w:r>
          </w:p>
        </w:tc>
        <w:tc>
          <w:tcPr>
            <w:tcW w:w="6735" w:type="dxa"/>
            <w:shd w:val="clear" w:color="auto" w:fill="auto"/>
          </w:tcPr>
          <w:p w14:paraId="2897AF0C" w14:textId="6C935C3D" w:rsidR="00F052B2" w:rsidRPr="00612329" w:rsidRDefault="717DC3E6" w:rsidP="717DC3E6">
            <w:r w:rsidRPr="717DC3E6">
              <w:rPr>
                <w:rFonts w:ascii="Calibri" w:eastAsia="Calibri" w:hAnsi="Calibri" w:cs="Calibri"/>
              </w:rPr>
              <w:t>I dette oppdraget var hovedfokuset på å refaktorisere og oppgradere eksisterende legacy applikasjoner utviklet i Java og .NET framework. Jeg hadde ansvar for å planlegge utviklingen og integrasjonen av REST API-er og mikrotjenester, som overførte data mellom et .NET-basert standardprodukt (CBE Blaise) og SSBs egenutviklede Java-baserte tjeneste SIV.</w:t>
            </w:r>
          </w:p>
          <w:p w14:paraId="0C4C0C6E" w14:textId="026141CD" w:rsidR="00F052B2" w:rsidRPr="00612329" w:rsidRDefault="00F052B2" w:rsidP="717DC3E6">
            <w:pPr>
              <w:rPr>
                <w:rFonts w:ascii="Calibri" w:eastAsia="Calibri" w:hAnsi="Calibri" w:cs="Calibri"/>
              </w:rPr>
            </w:pPr>
          </w:p>
          <w:p w14:paraId="68954981" w14:textId="32D3C5AB" w:rsidR="00F052B2" w:rsidRPr="00612329" w:rsidRDefault="717DC3E6" w:rsidP="717DC3E6">
            <w:r w:rsidRPr="717DC3E6">
              <w:rPr>
                <w:rFonts w:ascii="Calibri" w:eastAsia="Calibri" w:hAnsi="Calibri" w:cs="Calibri"/>
              </w:rPr>
              <w:t xml:space="preserve">Resultater og prestasjoner: </w:t>
            </w:r>
          </w:p>
          <w:p w14:paraId="70972789" w14:textId="349C6E1C" w:rsidR="00F052B2" w:rsidRPr="00612329" w:rsidRDefault="717DC3E6" w:rsidP="717DC3E6">
            <w:r w:rsidRPr="717DC3E6">
              <w:rPr>
                <w:rFonts w:ascii="Calibri" w:eastAsia="Calibri" w:hAnsi="Calibri" w:cs="Calibri"/>
              </w:rPr>
              <w:t xml:space="preserve">• Refaktorerte legacy Survey Application (SIV) utviklet i Java/Grails </w:t>
            </w:r>
          </w:p>
          <w:p w14:paraId="3F77D08A" w14:textId="6DA29EF9" w:rsidR="00F052B2" w:rsidRPr="00612329" w:rsidRDefault="717DC3E6" w:rsidP="717DC3E6">
            <w:r w:rsidRPr="717DC3E6">
              <w:rPr>
                <w:rFonts w:ascii="Calibri" w:eastAsia="Calibri" w:hAnsi="Calibri" w:cs="Calibri"/>
              </w:rPr>
              <w:t xml:space="preserve">• Utviklet og redesignet legacy-applikasjoner ved bruk av ASP.NET, C# .NET Core WebAPI og React/Redux med TypeScript i frontend </w:t>
            </w:r>
          </w:p>
          <w:p w14:paraId="1908C060" w14:textId="345D9119" w:rsidR="00F052B2" w:rsidRPr="00612329" w:rsidRDefault="717DC3E6" w:rsidP="717DC3E6">
            <w:r w:rsidRPr="717DC3E6">
              <w:rPr>
                <w:rFonts w:ascii="Calibri" w:eastAsia="Calibri" w:hAnsi="Calibri" w:cs="Calibri"/>
              </w:rPr>
              <w:t xml:space="preserve">• Identifiserte og løste synkroniseringsfeil og systemproblemer i backend (Java) </w:t>
            </w:r>
          </w:p>
          <w:p w14:paraId="33E6C8AB" w14:textId="5DE3E79E" w:rsidR="00F052B2" w:rsidRPr="00612329" w:rsidRDefault="717DC3E6" w:rsidP="717DC3E6">
            <w:r w:rsidRPr="717DC3E6">
              <w:rPr>
                <w:rFonts w:ascii="Calibri" w:eastAsia="Calibri" w:hAnsi="Calibri" w:cs="Calibri"/>
              </w:rPr>
              <w:t xml:space="preserve">• Utviklet brukergrensesnitt med ReactJS/Redux/TypeScript </w:t>
            </w:r>
          </w:p>
          <w:p w14:paraId="6EE2D98A" w14:textId="05713E4A" w:rsidR="00F052B2" w:rsidRPr="00612329" w:rsidRDefault="717DC3E6" w:rsidP="717DC3E6">
            <w:r w:rsidRPr="717DC3E6">
              <w:rPr>
                <w:rFonts w:ascii="Calibri" w:eastAsia="Calibri" w:hAnsi="Calibri" w:cs="Calibri"/>
              </w:rPr>
              <w:t xml:space="preserve">• Utviklet egendefinerte web parts for SharePoint-portalen </w:t>
            </w:r>
          </w:p>
          <w:p w14:paraId="3D48A333" w14:textId="3179C85B" w:rsidR="00F052B2" w:rsidRPr="00612329" w:rsidRDefault="717DC3E6" w:rsidP="717DC3E6">
            <w:r w:rsidRPr="717DC3E6">
              <w:rPr>
                <w:rFonts w:ascii="Calibri" w:eastAsia="Calibri" w:hAnsi="Calibri" w:cs="Calibri"/>
              </w:rPr>
              <w:t xml:space="preserve">• Skrev effektive REST API-er og sikret API-noder </w:t>
            </w:r>
          </w:p>
          <w:p w14:paraId="41214B00" w14:textId="2334740D" w:rsidR="00F052B2" w:rsidRPr="00612329" w:rsidRDefault="717DC3E6" w:rsidP="717DC3E6">
            <w:r w:rsidRPr="717DC3E6">
              <w:rPr>
                <w:rFonts w:ascii="Calibri" w:eastAsia="Calibri" w:hAnsi="Calibri" w:cs="Calibri"/>
              </w:rPr>
              <w:t xml:space="preserve">• Utviklet hendelsesdrevet API-integrasjon med Google PubSub og BackOffice </w:t>
            </w:r>
          </w:p>
          <w:p w14:paraId="7EC39AE3" w14:textId="4D2EE866" w:rsidR="00F052B2" w:rsidRPr="00612329" w:rsidRDefault="717DC3E6" w:rsidP="717DC3E6">
            <w:r w:rsidRPr="717DC3E6">
              <w:rPr>
                <w:rFonts w:ascii="Calibri" w:eastAsia="Calibri" w:hAnsi="Calibri" w:cs="Calibri"/>
              </w:rPr>
              <w:t xml:space="preserve">• Utviklet End-to-End-, automatiske-, enhets- og integrasjonstester </w:t>
            </w:r>
          </w:p>
          <w:p w14:paraId="6B4D846D" w14:textId="248DFD43" w:rsidR="00F052B2" w:rsidRPr="00612329" w:rsidRDefault="717DC3E6" w:rsidP="717DC3E6">
            <w:r w:rsidRPr="717DC3E6">
              <w:rPr>
                <w:rFonts w:ascii="Calibri" w:eastAsia="Calibri" w:hAnsi="Calibri" w:cs="Calibri"/>
              </w:rPr>
              <w:t xml:space="preserve">• Dokumenterte tekniske og funksjonelle aspekter av løsninger </w:t>
            </w:r>
          </w:p>
          <w:p w14:paraId="7F145E4E" w14:textId="438DC0A1" w:rsidR="00F052B2" w:rsidRPr="00612329" w:rsidRDefault="717DC3E6" w:rsidP="717DC3E6">
            <w:r w:rsidRPr="717DC3E6">
              <w:rPr>
                <w:rFonts w:ascii="Calibri" w:eastAsia="Calibri" w:hAnsi="Calibri" w:cs="Calibri"/>
              </w:rPr>
              <w:t xml:space="preserve">• Opprettet og vedlikeholdt DevOps-pipelines for CI/CD </w:t>
            </w:r>
          </w:p>
          <w:p w14:paraId="6CC38FCE" w14:textId="3CBB7ADF" w:rsidR="00F052B2" w:rsidRPr="00612329" w:rsidRDefault="717DC3E6" w:rsidP="717DC3E6">
            <w:r w:rsidRPr="717DC3E6">
              <w:rPr>
                <w:rFonts w:ascii="Calibri" w:eastAsia="Calibri" w:hAnsi="Calibri" w:cs="Calibri"/>
              </w:rPr>
              <w:t xml:space="preserve">• Utførte kodegjennomganger og kvalitetssikring </w:t>
            </w:r>
          </w:p>
          <w:p w14:paraId="027EFA9B" w14:textId="34F6FE0A" w:rsidR="00F052B2" w:rsidRPr="00612329" w:rsidRDefault="717DC3E6" w:rsidP="717DC3E6">
            <w:r w:rsidRPr="717DC3E6">
              <w:rPr>
                <w:rFonts w:ascii="Calibri" w:eastAsia="Calibri" w:hAnsi="Calibri" w:cs="Calibri"/>
              </w:rPr>
              <w:t xml:space="preserve">• Administrerte ressurser i Microsoft Azure og overvåket ytelse via Application Insights </w:t>
            </w:r>
          </w:p>
          <w:p w14:paraId="2EA169AA" w14:textId="7B4D6BCA" w:rsidR="00F052B2" w:rsidRPr="00612329" w:rsidRDefault="00F052B2" w:rsidP="717DC3E6">
            <w:pPr>
              <w:rPr>
                <w:rFonts w:ascii="Calibri" w:eastAsia="Calibri" w:hAnsi="Calibri" w:cs="Calibri"/>
              </w:rPr>
            </w:pPr>
          </w:p>
          <w:p w14:paraId="6ABB2036" w14:textId="790FC509" w:rsidR="00F052B2" w:rsidRPr="00612329" w:rsidRDefault="717DC3E6" w:rsidP="717DC3E6">
            <w:r w:rsidRPr="717DC3E6">
              <w:rPr>
                <w:rFonts w:ascii="Calibri" w:eastAsia="Calibri" w:hAnsi="Calibri" w:cs="Calibri"/>
                <w:b/>
                <w:bCs/>
              </w:rPr>
              <w:t>Nøkkelteknologier og verktøy:</w:t>
            </w:r>
            <w:r w:rsidRPr="717DC3E6">
              <w:rPr>
                <w:rFonts w:ascii="Calibri" w:eastAsia="Calibri" w:hAnsi="Calibri" w:cs="Calibri"/>
              </w:rPr>
              <w:t xml:space="preserve"> </w:t>
            </w:r>
          </w:p>
          <w:p w14:paraId="4885E80B" w14:textId="0E98CCB1" w:rsidR="00F052B2" w:rsidRPr="00612329" w:rsidRDefault="717DC3E6" w:rsidP="717DC3E6">
            <w:r w:rsidRPr="717DC3E6">
              <w:rPr>
                <w:rFonts w:ascii="Calibri" w:eastAsia="Calibri" w:hAnsi="Calibri" w:cs="Calibri"/>
                <w:b/>
                <w:bCs/>
              </w:rPr>
              <w:t xml:space="preserve">Backend: </w:t>
            </w:r>
            <w:r w:rsidRPr="717DC3E6">
              <w:rPr>
                <w:rFonts w:ascii="Calibri" w:eastAsia="Calibri" w:hAnsi="Calibri" w:cs="Calibri"/>
              </w:rPr>
              <w:t xml:space="preserve">C#, .NET Core, Java, SpringBoot, PubSub, Microservices </w:t>
            </w:r>
            <w:r w:rsidRPr="717DC3E6">
              <w:rPr>
                <w:rFonts w:ascii="Calibri" w:eastAsia="Calibri" w:hAnsi="Calibri" w:cs="Calibri"/>
                <w:b/>
                <w:bCs/>
              </w:rPr>
              <w:t xml:space="preserve">Frontend: </w:t>
            </w:r>
            <w:r w:rsidRPr="717DC3E6">
              <w:rPr>
                <w:rFonts w:ascii="Calibri" w:eastAsia="Calibri" w:hAnsi="Calibri" w:cs="Calibri"/>
              </w:rPr>
              <w:t xml:space="preserve">ReactJS, Redux, TypeScript, SASS, HTML5, JavaScript </w:t>
            </w:r>
          </w:p>
          <w:p w14:paraId="7F4FAF65" w14:textId="658C31F7" w:rsidR="00F052B2" w:rsidRPr="00612329" w:rsidRDefault="717DC3E6" w:rsidP="717DC3E6">
            <w:r w:rsidRPr="717DC3E6">
              <w:rPr>
                <w:rFonts w:ascii="Calibri" w:eastAsia="Calibri" w:hAnsi="Calibri" w:cs="Calibri"/>
                <w:b/>
                <w:bCs/>
              </w:rPr>
              <w:t xml:space="preserve">Sky og distribusjon: </w:t>
            </w:r>
            <w:r w:rsidRPr="717DC3E6">
              <w:rPr>
                <w:rFonts w:ascii="Calibri" w:eastAsia="Calibri" w:hAnsi="Calibri" w:cs="Calibri"/>
              </w:rPr>
              <w:t xml:space="preserve">Microsoft Azure, Application Insights, DevOps, CI/CD </w:t>
            </w:r>
          </w:p>
          <w:p w14:paraId="69F3AE20" w14:textId="616A573A" w:rsidR="00F052B2" w:rsidRPr="00612329" w:rsidRDefault="717DC3E6" w:rsidP="717DC3E6">
            <w:r w:rsidRPr="717DC3E6">
              <w:rPr>
                <w:rFonts w:ascii="Calibri" w:eastAsia="Calibri" w:hAnsi="Calibri" w:cs="Calibri"/>
                <w:b/>
                <w:bCs/>
              </w:rPr>
              <w:t>Integrasjon og API:</w:t>
            </w:r>
            <w:r w:rsidRPr="717DC3E6">
              <w:rPr>
                <w:rFonts w:ascii="Calibri" w:eastAsia="Calibri" w:hAnsi="Calibri" w:cs="Calibri"/>
              </w:rPr>
              <w:t xml:space="preserve"> REST API, Event-drevet utvikling, Google PubSub </w:t>
            </w:r>
            <w:r w:rsidRPr="717DC3E6">
              <w:rPr>
                <w:rFonts w:ascii="Calibri" w:eastAsia="Calibri" w:hAnsi="Calibri" w:cs="Calibri"/>
                <w:b/>
                <w:bCs/>
              </w:rPr>
              <w:t>Prosjektledelse og metodologier:</w:t>
            </w:r>
            <w:r w:rsidRPr="717DC3E6">
              <w:rPr>
                <w:rFonts w:ascii="Calibri" w:eastAsia="Calibri" w:hAnsi="Calibri" w:cs="Calibri"/>
              </w:rPr>
              <w:t xml:space="preserve"> Scrum Master, smidig prosjektledelse, Testdrevet utvikling (TDD)</w:t>
            </w:r>
          </w:p>
        </w:tc>
      </w:tr>
    </w:tbl>
    <w:p w14:paraId="07716B7D" w14:textId="77777777" w:rsidR="00F052B2" w:rsidRPr="00612329" w:rsidRDefault="00F052B2" w:rsidP="00F052B2">
      <w:pPr>
        <w:rPr>
          <w:b/>
        </w:rPr>
      </w:pPr>
    </w:p>
    <w:p w14:paraId="25355B9A" w14:textId="7BEFFC86" w:rsidR="00F052B2" w:rsidRPr="00612329" w:rsidRDefault="00F052B2" w:rsidP="00F052B2">
      <w:pPr>
        <w:rPr>
          <w:smallCaps/>
        </w:rPr>
      </w:pPr>
      <w:r w:rsidRPr="00612329">
        <w:rPr>
          <w:smallCaps/>
        </w:rPr>
        <w:t>«Prosjekt 3»:</w:t>
      </w:r>
    </w:p>
    <w:p w14:paraId="40B78815" w14:textId="7E0E3CE5" w:rsidR="00612329" w:rsidRPr="00612329" w:rsidRDefault="00612329" w:rsidP="00F052B2">
      <w:pPr>
        <w:rPr>
          <w:smallCaps/>
        </w:rPr>
      </w:pPr>
    </w:p>
    <w:tbl>
      <w:tblPr>
        <w:tblStyle w:val="TableGrid"/>
        <w:tblW w:w="9067" w:type="dxa"/>
        <w:tblLook w:val="04A0" w:firstRow="1" w:lastRow="0" w:firstColumn="1" w:lastColumn="0" w:noHBand="0" w:noVBand="1"/>
      </w:tblPr>
      <w:tblGrid>
        <w:gridCol w:w="2332"/>
        <w:gridCol w:w="6735"/>
      </w:tblGrid>
      <w:tr w:rsidR="00612329" w:rsidRPr="00612329" w14:paraId="69619F66" w14:textId="77777777" w:rsidTr="717DC3E6">
        <w:tc>
          <w:tcPr>
            <w:tcW w:w="2332" w:type="dxa"/>
          </w:tcPr>
          <w:p w14:paraId="40E55C33" w14:textId="77777777" w:rsidR="00612329" w:rsidRPr="00612329" w:rsidRDefault="00612329" w:rsidP="00CA4C57">
            <w:pPr>
              <w:rPr>
                <w:b/>
              </w:rPr>
            </w:pPr>
            <w:r w:rsidRPr="00612329">
              <w:rPr>
                <w:b/>
              </w:rPr>
              <w:t>Prosjekt / oppdrag:</w:t>
            </w:r>
          </w:p>
        </w:tc>
        <w:tc>
          <w:tcPr>
            <w:tcW w:w="6735" w:type="dxa"/>
          </w:tcPr>
          <w:p w14:paraId="3A0EEB32" w14:textId="2625379E" w:rsidR="00612329" w:rsidRPr="00612329" w:rsidRDefault="717DC3E6" w:rsidP="717DC3E6">
            <w:pPr>
              <w:rPr>
                <w:b/>
                <w:bCs/>
              </w:rPr>
            </w:pPr>
            <w:r w:rsidRPr="717DC3E6">
              <w:rPr>
                <w:b/>
                <w:bCs/>
              </w:rPr>
              <w:t>Sharepoint and Facebook WorkPlaces integrasjon</w:t>
            </w:r>
          </w:p>
        </w:tc>
      </w:tr>
      <w:tr w:rsidR="00612329" w:rsidRPr="00612329" w14:paraId="0EFAE6C0" w14:textId="77777777" w:rsidTr="717DC3E6">
        <w:tc>
          <w:tcPr>
            <w:tcW w:w="2332" w:type="dxa"/>
          </w:tcPr>
          <w:p w14:paraId="612CFBC5" w14:textId="77777777" w:rsidR="00612329" w:rsidRPr="00612329" w:rsidRDefault="00612329" w:rsidP="00CA4C57">
            <w:pPr>
              <w:rPr>
                <w:b/>
              </w:rPr>
            </w:pPr>
            <w:r w:rsidRPr="00612329">
              <w:rPr>
                <w:b/>
              </w:rPr>
              <w:t>Oppdragsgiver og kontaktinfo:</w:t>
            </w:r>
          </w:p>
        </w:tc>
        <w:tc>
          <w:tcPr>
            <w:tcW w:w="6735" w:type="dxa"/>
          </w:tcPr>
          <w:p w14:paraId="6B69A349" w14:textId="2DB127BD" w:rsidR="00612329" w:rsidRPr="00612329" w:rsidRDefault="717DC3E6" w:rsidP="717DC3E6">
            <w:pPr>
              <w:rPr>
                <w:b/>
                <w:bCs/>
              </w:rPr>
            </w:pPr>
            <w:r w:rsidRPr="717DC3E6">
              <w:rPr>
                <w:b/>
                <w:bCs/>
              </w:rPr>
              <w:t>Norwegian Airlines</w:t>
            </w:r>
          </w:p>
          <w:p w14:paraId="3675E97F" w14:textId="30696CBA" w:rsidR="00612329" w:rsidRPr="00612329" w:rsidRDefault="717DC3E6" w:rsidP="717DC3E6">
            <w:r>
              <w:t>Helene Løken</w:t>
            </w:r>
          </w:p>
          <w:p w14:paraId="623465E1" w14:textId="3BFFA299" w:rsidR="00612329" w:rsidRPr="00612329" w:rsidRDefault="717DC3E6" w:rsidP="717DC3E6">
            <w:r>
              <w:t>Head of Internal Communications</w:t>
            </w:r>
          </w:p>
          <w:p w14:paraId="485232D3" w14:textId="254A7507" w:rsidR="00612329" w:rsidRPr="00612329" w:rsidRDefault="717DC3E6" w:rsidP="717DC3E6">
            <w:r>
              <w:t>Norwegian Air Shuttle</w:t>
            </w:r>
          </w:p>
          <w:p w14:paraId="78983059" w14:textId="7BF3E24C" w:rsidR="00612329" w:rsidRPr="00612329" w:rsidRDefault="717DC3E6" w:rsidP="717DC3E6">
            <w:r>
              <w:t>helene.loeken@norwegian.com</w:t>
            </w:r>
          </w:p>
          <w:p w14:paraId="15C3AE1A" w14:textId="3344C7A5" w:rsidR="00612329" w:rsidRPr="00612329" w:rsidRDefault="717DC3E6" w:rsidP="717DC3E6">
            <w:r>
              <w:t>Tel: 41663364</w:t>
            </w:r>
          </w:p>
        </w:tc>
      </w:tr>
      <w:tr w:rsidR="00612329" w:rsidRPr="00612329" w14:paraId="480B46B0" w14:textId="77777777" w:rsidTr="717DC3E6">
        <w:tc>
          <w:tcPr>
            <w:tcW w:w="2332" w:type="dxa"/>
          </w:tcPr>
          <w:p w14:paraId="4A731C48" w14:textId="77777777" w:rsidR="00612329" w:rsidRPr="00612329" w:rsidRDefault="00612329" w:rsidP="00CA4C57">
            <w:r w:rsidRPr="00612329">
              <w:t>Tidsperiode:</w:t>
            </w:r>
          </w:p>
        </w:tc>
        <w:tc>
          <w:tcPr>
            <w:tcW w:w="6735" w:type="dxa"/>
          </w:tcPr>
          <w:p w14:paraId="3D10C967" w14:textId="7605280A" w:rsidR="00612329" w:rsidRPr="00612329" w:rsidRDefault="717DC3E6" w:rsidP="00CA4C57">
            <w:r>
              <w:t>06.2018 - 02.2019</w:t>
            </w:r>
          </w:p>
        </w:tc>
      </w:tr>
      <w:tr w:rsidR="00612329" w:rsidRPr="00612329" w14:paraId="5ED3AE69" w14:textId="77777777" w:rsidTr="717DC3E6">
        <w:tc>
          <w:tcPr>
            <w:tcW w:w="2332" w:type="dxa"/>
          </w:tcPr>
          <w:p w14:paraId="73A3B8B5" w14:textId="77777777" w:rsidR="00612329" w:rsidRPr="00612329" w:rsidRDefault="00612329" w:rsidP="00CA4C57">
            <w:r w:rsidRPr="00612329">
              <w:t>Omfang i NOK og eller timer (for leverandør):</w:t>
            </w:r>
          </w:p>
        </w:tc>
        <w:tc>
          <w:tcPr>
            <w:tcW w:w="6735" w:type="dxa"/>
          </w:tcPr>
          <w:p w14:paraId="6AF1F1BC" w14:textId="4FEC5C40" w:rsidR="00612329" w:rsidRPr="00612329" w:rsidRDefault="717DC3E6" w:rsidP="00CA4C57">
            <w:r>
              <w:t>1.8mil</w:t>
            </w:r>
          </w:p>
        </w:tc>
      </w:tr>
      <w:tr w:rsidR="00612329" w:rsidRPr="00612329" w14:paraId="03E3E723" w14:textId="77777777" w:rsidTr="717DC3E6">
        <w:trPr>
          <w:trHeight w:val="46"/>
        </w:trPr>
        <w:tc>
          <w:tcPr>
            <w:tcW w:w="2332" w:type="dxa"/>
          </w:tcPr>
          <w:p w14:paraId="79D6C862" w14:textId="77777777" w:rsidR="00612329" w:rsidRPr="00612329" w:rsidRDefault="00612329" w:rsidP="00CA4C57">
            <w:r w:rsidRPr="00612329">
              <w:t>Rolle:</w:t>
            </w:r>
          </w:p>
        </w:tc>
        <w:tc>
          <w:tcPr>
            <w:tcW w:w="6735" w:type="dxa"/>
          </w:tcPr>
          <w:p w14:paraId="3FD25A6D" w14:textId="7A6F95F3" w:rsidR="00612329" w:rsidRPr="00612329" w:rsidRDefault="717DC3E6" w:rsidP="00CA4C57">
            <w:r>
              <w:t>Seniorutvikler</w:t>
            </w:r>
          </w:p>
        </w:tc>
      </w:tr>
      <w:tr w:rsidR="00612329" w14:paraId="7BB7F232" w14:textId="77777777" w:rsidTr="717DC3E6">
        <w:tc>
          <w:tcPr>
            <w:tcW w:w="2332" w:type="dxa"/>
          </w:tcPr>
          <w:p w14:paraId="5926CD88" w14:textId="77777777" w:rsidR="00612329" w:rsidRPr="00757DE9" w:rsidRDefault="00612329" w:rsidP="00CA4C57">
            <w:r w:rsidRPr="00612329">
              <w:t>Beskrivelse av oppdrag og hvilken rolle vedkommende hadde:</w:t>
            </w:r>
          </w:p>
        </w:tc>
        <w:tc>
          <w:tcPr>
            <w:tcW w:w="6735" w:type="dxa"/>
          </w:tcPr>
          <w:p w14:paraId="556CC27A" w14:textId="3C3B3C13" w:rsidR="00612329" w:rsidRPr="00757DE9" w:rsidRDefault="717DC3E6" w:rsidP="717DC3E6">
            <w:r w:rsidRPr="717DC3E6">
              <w:rPr>
                <w:rFonts w:ascii="Calibri" w:eastAsia="Calibri" w:hAnsi="Calibri" w:cs="Calibri"/>
              </w:rPr>
              <w:t>Hovedmålet med oppdraget var å styrke arbeidsplassen som en sentral kommunikasjons- og samarbeidsplattform, med muligheter for kostnadsbesparelser gjennom teknologi som reduserer manuelle prosesser som rekruttering og onboarding. Med 7 900 registrerte ansatte og rundt 3 000 unike, aktive brukere ukentlig, fortsetter leveransen av den digitale strategien for arbeidsplassen, noe som gjør det vanskelig å vurdere de fremtidige IT-ressursbehovene nøyaktig.</w:t>
            </w:r>
          </w:p>
          <w:p w14:paraId="4B460EAC" w14:textId="45446B21" w:rsidR="00612329" w:rsidRPr="00757DE9" w:rsidRDefault="00612329" w:rsidP="717DC3E6">
            <w:pPr>
              <w:rPr>
                <w:rFonts w:ascii="Calibri" w:eastAsia="Calibri" w:hAnsi="Calibri" w:cs="Calibri"/>
              </w:rPr>
            </w:pPr>
          </w:p>
          <w:p w14:paraId="734FC037" w14:textId="18B6B4DF" w:rsidR="00612329" w:rsidRPr="00757DE9" w:rsidRDefault="717DC3E6" w:rsidP="717DC3E6">
            <w:r w:rsidRPr="717DC3E6">
              <w:rPr>
                <w:rFonts w:ascii="Calibri" w:eastAsia="Calibri" w:hAnsi="Calibri" w:cs="Calibri"/>
              </w:rPr>
              <w:t xml:space="preserve">Resultater og prestasjoner: </w:t>
            </w:r>
          </w:p>
          <w:p w14:paraId="31666AC3" w14:textId="7BE50B21" w:rsidR="00612329" w:rsidRPr="00757DE9" w:rsidRDefault="717DC3E6" w:rsidP="717DC3E6">
            <w:r w:rsidRPr="717DC3E6">
              <w:rPr>
                <w:rFonts w:ascii="Calibri" w:eastAsia="Calibri" w:hAnsi="Calibri" w:cs="Calibri"/>
              </w:rPr>
              <w:t xml:space="preserve">• Implementerte Microsoft Office 365 med suksess for over 11 000 brukere </w:t>
            </w:r>
          </w:p>
          <w:p w14:paraId="27F37B02" w14:textId="4D3798E0" w:rsidR="00612329" w:rsidRPr="00757DE9" w:rsidRDefault="717DC3E6" w:rsidP="717DC3E6">
            <w:r w:rsidRPr="717DC3E6">
              <w:rPr>
                <w:rFonts w:ascii="Calibri" w:eastAsia="Calibri" w:hAnsi="Calibri" w:cs="Calibri"/>
              </w:rPr>
              <w:t xml:space="preserve">• Implementerte Facebook Workplaces for 11 000 brukere/grupper </w:t>
            </w:r>
          </w:p>
          <w:p w14:paraId="42931858" w14:textId="74B1FFA9" w:rsidR="00612329" w:rsidRPr="00757DE9" w:rsidRDefault="717DC3E6" w:rsidP="717DC3E6">
            <w:r w:rsidRPr="717DC3E6">
              <w:rPr>
                <w:rFonts w:ascii="Calibri" w:eastAsia="Calibri" w:hAnsi="Calibri" w:cs="Calibri"/>
              </w:rPr>
              <w:t xml:space="preserve">• Analyserte, utviklet og implementerte SharePoint-løsninger </w:t>
            </w:r>
          </w:p>
          <w:p w14:paraId="62EFE0D9" w14:textId="1F71CFC8" w:rsidR="00612329" w:rsidRPr="00757DE9" w:rsidRDefault="717DC3E6" w:rsidP="717DC3E6">
            <w:r w:rsidRPr="717DC3E6">
              <w:rPr>
                <w:rFonts w:ascii="Calibri" w:eastAsia="Calibri" w:hAnsi="Calibri" w:cs="Calibri"/>
              </w:rPr>
              <w:t xml:space="preserve">• Migrerte og konfigurerte On-Prem Active Directory-brukere og grupper til Microsoft Azure Active Directory </w:t>
            </w:r>
          </w:p>
          <w:p w14:paraId="0500C8E3" w14:textId="7796C894" w:rsidR="00612329" w:rsidRPr="00757DE9" w:rsidRDefault="717DC3E6" w:rsidP="717DC3E6">
            <w:r w:rsidRPr="717DC3E6">
              <w:rPr>
                <w:rFonts w:ascii="Calibri" w:eastAsia="Calibri" w:hAnsi="Calibri" w:cs="Calibri"/>
              </w:rPr>
              <w:t xml:space="preserve">• Migrerte Microsoft SharePoint fra OnPrem til SharePoint Online </w:t>
            </w:r>
          </w:p>
          <w:p w14:paraId="6FD2DB7A" w14:textId="54F8FFFA" w:rsidR="00612329" w:rsidRPr="00757DE9" w:rsidRDefault="717DC3E6" w:rsidP="717DC3E6">
            <w:r w:rsidRPr="717DC3E6">
              <w:rPr>
                <w:rFonts w:ascii="Calibri" w:eastAsia="Calibri" w:hAnsi="Calibri" w:cs="Calibri"/>
              </w:rPr>
              <w:t xml:space="preserve">• Utviklet nye funksjoner og verktøy for SharePoint Online </w:t>
            </w:r>
          </w:p>
          <w:p w14:paraId="5FF59148" w14:textId="651361D6" w:rsidR="00612329" w:rsidRPr="00757DE9" w:rsidRDefault="717DC3E6" w:rsidP="717DC3E6">
            <w:r w:rsidRPr="717DC3E6">
              <w:rPr>
                <w:rFonts w:ascii="Calibri" w:eastAsia="Calibri" w:hAnsi="Calibri" w:cs="Calibri"/>
              </w:rPr>
              <w:t xml:space="preserve">• Opprettet testmiljø for norske brukere for testing av funksjoner i SuccessFactor </w:t>
            </w:r>
          </w:p>
          <w:p w14:paraId="6FB5B725" w14:textId="4C77639A" w:rsidR="00612329" w:rsidRPr="00757DE9" w:rsidRDefault="717DC3E6" w:rsidP="717DC3E6">
            <w:r w:rsidRPr="717DC3E6">
              <w:rPr>
                <w:rFonts w:ascii="Calibri" w:eastAsia="Calibri" w:hAnsi="Calibri" w:cs="Calibri"/>
              </w:rPr>
              <w:t xml:space="preserve">• Implementerte innovative rekrutterings- og onboardingsløsninger ved bruk av chatbots </w:t>
            </w:r>
          </w:p>
          <w:p w14:paraId="5C2661FE" w14:textId="205CD1EF" w:rsidR="00612329" w:rsidRPr="00757DE9" w:rsidRDefault="717DC3E6" w:rsidP="717DC3E6">
            <w:r w:rsidRPr="717DC3E6">
              <w:rPr>
                <w:rFonts w:ascii="Calibri" w:eastAsia="Calibri" w:hAnsi="Calibri" w:cs="Calibri"/>
              </w:rPr>
              <w:t xml:space="preserve">• Utviklet SharePoint-komponenter med ReactJS, Redux og TypeScript </w:t>
            </w:r>
          </w:p>
          <w:p w14:paraId="1644E4FC" w14:textId="595E4170" w:rsidR="00612329" w:rsidRPr="00757DE9" w:rsidRDefault="00612329" w:rsidP="717DC3E6">
            <w:pPr>
              <w:rPr>
                <w:rFonts w:ascii="Calibri" w:eastAsia="Calibri" w:hAnsi="Calibri" w:cs="Calibri"/>
              </w:rPr>
            </w:pPr>
          </w:p>
          <w:p w14:paraId="2F10AC8B" w14:textId="7FDD8F10" w:rsidR="00612329" w:rsidRPr="00757DE9" w:rsidRDefault="717DC3E6" w:rsidP="717DC3E6">
            <w:r w:rsidRPr="717DC3E6">
              <w:rPr>
                <w:rFonts w:ascii="Calibri" w:eastAsia="Calibri" w:hAnsi="Calibri" w:cs="Calibri"/>
                <w:b/>
                <w:bCs/>
              </w:rPr>
              <w:t xml:space="preserve">Nøkkelteknologier og verktøy: </w:t>
            </w:r>
          </w:p>
          <w:p w14:paraId="164BE6E1" w14:textId="3CF4FC6F" w:rsidR="00612329" w:rsidRPr="00757DE9" w:rsidRDefault="717DC3E6" w:rsidP="717DC3E6">
            <w:pPr>
              <w:rPr>
                <w:rFonts w:ascii="Calibri" w:eastAsia="Calibri" w:hAnsi="Calibri" w:cs="Calibri"/>
                <w:lang w:val="en-US"/>
              </w:rPr>
            </w:pPr>
            <w:r w:rsidRPr="717DC3E6">
              <w:rPr>
                <w:rFonts w:ascii="Calibri" w:eastAsia="Calibri" w:hAnsi="Calibri" w:cs="Calibri"/>
                <w:b/>
                <w:bCs/>
                <w:lang w:val="en-US"/>
              </w:rPr>
              <w:t>Backend:</w:t>
            </w:r>
            <w:r w:rsidRPr="717DC3E6">
              <w:rPr>
                <w:rFonts w:ascii="Calibri" w:eastAsia="Calibri" w:hAnsi="Calibri" w:cs="Calibri"/>
                <w:lang w:val="en-US"/>
              </w:rPr>
              <w:t xml:space="preserve"> .NET Core, Microsoft Azure, Devops pipeline, Azure Active Directory </w:t>
            </w:r>
          </w:p>
          <w:p w14:paraId="76FC1A82" w14:textId="24E63278" w:rsidR="00612329" w:rsidRPr="00757DE9" w:rsidRDefault="717DC3E6" w:rsidP="717DC3E6">
            <w:pPr>
              <w:rPr>
                <w:rFonts w:ascii="Calibri" w:eastAsia="Calibri" w:hAnsi="Calibri" w:cs="Calibri"/>
                <w:lang w:val="en-US"/>
              </w:rPr>
            </w:pPr>
            <w:r w:rsidRPr="717DC3E6">
              <w:rPr>
                <w:rFonts w:ascii="Calibri" w:eastAsia="Calibri" w:hAnsi="Calibri" w:cs="Calibri"/>
                <w:b/>
                <w:bCs/>
                <w:lang w:val="en-US"/>
              </w:rPr>
              <w:t>Frontend:</w:t>
            </w:r>
            <w:r w:rsidRPr="717DC3E6">
              <w:rPr>
                <w:rFonts w:ascii="Calibri" w:eastAsia="Calibri" w:hAnsi="Calibri" w:cs="Calibri"/>
                <w:lang w:val="en-US"/>
              </w:rPr>
              <w:t xml:space="preserve"> ReactJS, Redux, TypeScript, JavaScript, HTML5 </w:t>
            </w:r>
          </w:p>
          <w:p w14:paraId="00C21B44" w14:textId="277635F9" w:rsidR="00612329" w:rsidRPr="00757DE9" w:rsidRDefault="717DC3E6" w:rsidP="717DC3E6">
            <w:pPr>
              <w:rPr>
                <w:rFonts w:ascii="Calibri" w:eastAsia="Calibri" w:hAnsi="Calibri" w:cs="Calibri"/>
                <w:lang w:val="en-US"/>
              </w:rPr>
            </w:pPr>
            <w:r w:rsidRPr="717DC3E6">
              <w:rPr>
                <w:rFonts w:ascii="Calibri" w:eastAsia="Calibri" w:hAnsi="Calibri" w:cs="Calibri"/>
                <w:b/>
                <w:bCs/>
                <w:lang w:val="en-US"/>
              </w:rPr>
              <w:t>Samarbeid og plattformer:</w:t>
            </w:r>
            <w:r w:rsidRPr="717DC3E6">
              <w:rPr>
                <w:rFonts w:ascii="Calibri" w:eastAsia="Calibri" w:hAnsi="Calibri" w:cs="Calibri"/>
                <w:lang w:val="en-US"/>
              </w:rPr>
              <w:t xml:space="preserve"> SharePoint, Microsoft Office 365, Facebook Workplaces </w:t>
            </w:r>
          </w:p>
          <w:p w14:paraId="40A7AD81" w14:textId="5B146420" w:rsidR="00612329" w:rsidRPr="00757DE9" w:rsidRDefault="717DC3E6" w:rsidP="717DC3E6">
            <w:pPr>
              <w:rPr>
                <w:rFonts w:ascii="Calibri" w:eastAsia="Calibri" w:hAnsi="Calibri" w:cs="Calibri"/>
                <w:lang w:val="en-US"/>
              </w:rPr>
            </w:pPr>
            <w:r w:rsidRPr="717DC3E6">
              <w:rPr>
                <w:rFonts w:ascii="Calibri" w:eastAsia="Calibri" w:hAnsi="Calibri" w:cs="Calibri"/>
                <w:b/>
                <w:bCs/>
                <w:lang w:val="en-US"/>
              </w:rPr>
              <w:t>Prosjektledelse og metodologier:</w:t>
            </w:r>
            <w:r w:rsidRPr="717DC3E6">
              <w:rPr>
                <w:rFonts w:ascii="Calibri" w:eastAsia="Calibri" w:hAnsi="Calibri" w:cs="Calibri"/>
                <w:lang w:val="en-US"/>
              </w:rPr>
              <w:t xml:space="preserve"> Ledelse, smidig prosjektledelse</w:t>
            </w:r>
          </w:p>
        </w:tc>
      </w:tr>
    </w:tbl>
    <w:p w14:paraId="2E5C54D6" w14:textId="77777777" w:rsidR="00F052B2" w:rsidRDefault="00F052B2" w:rsidP="00F052B2">
      <w:pPr>
        <w:rPr>
          <w:b/>
        </w:rPr>
      </w:pPr>
    </w:p>
    <w:p w14:paraId="272F5F79" w14:textId="77777777" w:rsidR="00F052B2" w:rsidRDefault="00F052B2" w:rsidP="00F052B2">
      <w:pPr>
        <w:rPr>
          <w:b/>
        </w:rPr>
      </w:pPr>
    </w:p>
    <w:p w14:paraId="5F6E749B" w14:textId="77777777" w:rsidR="00757DE9" w:rsidRDefault="00757DE9">
      <w:pPr>
        <w:rPr>
          <w:b/>
        </w:rPr>
      </w:pPr>
    </w:p>
    <w:sectPr w:rsidR="00757DE9">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0AABE3" w14:textId="77777777" w:rsidR="00BE569C" w:rsidRDefault="00BE569C" w:rsidP="00A80BC9">
      <w:pPr>
        <w:spacing w:after="0" w:line="240" w:lineRule="auto"/>
      </w:pPr>
      <w:r>
        <w:separator/>
      </w:r>
    </w:p>
  </w:endnote>
  <w:endnote w:type="continuationSeparator" w:id="0">
    <w:p w14:paraId="08442AF1" w14:textId="77777777" w:rsidR="00BE569C" w:rsidRDefault="00BE569C" w:rsidP="00A80BC9">
      <w:pPr>
        <w:spacing w:after="0" w:line="240" w:lineRule="auto"/>
      </w:pPr>
      <w:r>
        <w:continuationSeparator/>
      </w:r>
    </w:p>
  </w:endnote>
  <w:endnote w:type="continuationNotice" w:id="1">
    <w:p w14:paraId="6CF0C72F" w14:textId="77777777" w:rsidR="00FD61C2" w:rsidRDefault="00FD61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31C27F" w14:textId="77777777" w:rsidR="00CA363B" w:rsidRDefault="00CA36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AE7295" w14:textId="77777777" w:rsidR="00CA363B" w:rsidRDefault="00CA36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1B6111" w14:textId="77777777" w:rsidR="00CA363B" w:rsidRDefault="00CA36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CCEFAD" w14:textId="77777777" w:rsidR="00BE569C" w:rsidRDefault="00BE569C" w:rsidP="00A80BC9">
      <w:pPr>
        <w:spacing w:after="0" w:line="240" w:lineRule="auto"/>
      </w:pPr>
      <w:r>
        <w:separator/>
      </w:r>
    </w:p>
  </w:footnote>
  <w:footnote w:type="continuationSeparator" w:id="0">
    <w:p w14:paraId="5DA22816" w14:textId="77777777" w:rsidR="00BE569C" w:rsidRDefault="00BE569C" w:rsidP="00A80BC9">
      <w:pPr>
        <w:spacing w:after="0" w:line="240" w:lineRule="auto"/>
      </w:pPr>
      <w:r>
        <w:continuationSeparator/>
      </w:r>
    </w:p>
  </w:footnote>
  <w:footnote w:type="continuationNotice" w:id="1">
    <w:p w14:paraId="3139E65D" w14:textId="77777777" w:rsidR="00FD61C2" w:rsidRDefault="00FD61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58C194" w14:textId="77777777" w:rsidR="00CA363B" w:rsidRDefault="00CA36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BE0F60" w14:textId="77777777" w:rsidR="00A80BC9" w:rsidRDefault="00A80B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9B5B5D" w14:textId="77777777" w:rsidR="00CA363B" w:rsidRDefault="00CA36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854BC7"/>
    <w:multiLevelType w:val="hybridMultilevel"/>
    <w:tmpl w:val="FFFFFFFF"/>
    <w:lvl w:ilvl="0" w:tplc="DEA4D680">
      <w:start w:val="1"/>
      <w:numFmt w:val="bullet"/>
      <w:lvlText w:val=""/>
      <w:lvlJc w:val="left"/>
      <w:pPr>
        <w:ind w:left="720" w:hanging="360"/>
      </w:pPr>
      <w:rPr>
        <w:rFonts w:ascii="Symbol" w:hAnsi="Symbol" w:hint="default"/>
      </w:rPr>
    </w:lvl>
    <w:lvl w:ilvl="1" w:tplc="A06275A6">
      <w:start w:val="1"/>
      <w:numFmt w:val="bullet"/>
      <w:lvlText w:val="o"/>
      <w:lvlJc w:val="left"/>
      <w:pPr>
        <w:ind w:left="1440" w:hanging="360"/>
      </w:pPr>
      <w:rPr>
        <w:rFonts w:ascii="Courier New" w:hAnsi="Courier New" w:hint="default"/>
      </w:rPr>
    </w:lvl>
    <w:lvl w:ilvl="2" w:tplc="C32625DA">
      <w:start w:val="1"/>
      <w:numFmt w:val="bullet"/>
      <w:lvlText w:val=""/>
      <w:lvlJc w:val="left"/>
      <w:pPr>
        <w:ind w:left="2160" w:hanging="360"/>
      </w:pPr>
      <w:rPr>
        <w:rFonts w:ascii="Wingdings" w:hAnsi="Wingdings" w:hint="default"/>
      </w:rPr>
    </w:lvl>
    <w:lvl w:ilvl="3" w:tplc="7E5899E6">
      <w:start w:val="1"/>
      <w:numFmt w:val="bullet"/>
      <w:lvlText w:val=""/>
      <w:lvlJc w:val="left"/>
      <w:pPr>
        <w:ind w:left="2880" w:hanging="360"/>
      </w:pPr>
      <w:rPr>
        <w:rFonts w:ascii="Symbol" w:hAnsi="Symbol" w:hint="default"/>
      </w:rPr>
    </w:lvl>
    <w:lvl w:ilvl="4" w:tplc="844A94EC">
      <w:start w:val="1"/>
      <w:numFmt w:val="bullet"/>
      <w:lvlText w:val="o"/>
      <w:lvlJc w:val="left"/>
      <w:pPr>
        <w:ind w:left="3600" w:hanging="360"/>
      </w:pPr>
      <w:rPr>
        <w:rFonts w:ascii="Courier New" w:hAnsi="Courier New" w:hint="default"/>
      </w:rPr>
    </w:lvl>
    <w:lvl w:ilvl="5" w:tplc="B8B8F48A">
      <w:start w:val="1"/>
      <w:numFmt w:val="bullet"/>
      <w:lvlText w:val=""/>
      <w:lvlJc w:val="left"/>
      <w:pPr>
        <w:ind w:left="4320" w:hanging="360"/>
      </w:pPr>
      <w:rPr>
        <w:rFonts w:ascii="Wingdings" w:hAnsi="Wingdings" w:hint="default"/>
      </w:rPr>
    </w:lvl>
    <w:lvl w:ilvl="6" w:tplc="D7F8D4E4">
      <w:start w:val="1"/>
      <w:numFmt w:val="bullet"/>
      <w:lvlText w:val=""/>
      <w:lvlJc w:val="left"/>
      <w:pPr>
        <w:ind w:left="5040" w:hanging="360"/>
      </w:pPr>
      <w:rPr>
        <w:rFonts w:ascii="Symbol" w:hAnsi="Symbol" w:hint="default"/>
      </w:rPr>
    </w:lvl>
    <w:lvl w:ilvl="7" w:tplc="C1F0B348">
      <w:start w:val="1"/>
      <w:numFmt w:val="bullet"/>
      <w:lvlText w:val="o"/>
      <w:lvlJc w:val="left"/>
      <w:pPr>
        <w:ind w:left="5760" w:hanging="360"/>
      </w:pPr>
      <w:rPr>
        <w:rFonts w:ascii="Courier New" w:hAnsi="Courier New" w:hint="default"/>
      </w:rPr>
    </w:lvl>
    <w:lvl w:ilvl="8" w:tplc="42D8C7D2">
      <w:start w:val="1"/>
      <w:numFmt w:val="bullet"/>
      <w:lvlText w:val=""/>
      <w:lvlJc w:val="left"/>
      <w:pPr>
        <w:ind w:left="6480" w:hanging="360"/>
      </w:pPr>
      <w:rPr>
        <w:rFonts w:ascii="Wingdings" w:hAnsi="Wingdings" w:hint="default"/>
      </w:rPr>
    </w:lvl>
  </w:abstractNum>
  <w:num w:numId="1" w16cid:durableId="7559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removePersonalInformation/>
  <w:removeDateAndTime/>
  <w:attachedTemplate r:id="rId1"/>
  <w:defaultTabStop w:val="708"/>
  <w:hyphenationZone w:val="425"/>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69C"/>
    <w:rsid w:val="00046C31"/>
    <w:rsid w:val="00047771"/>
    <w:rsid w:val="00077906"/>
    <w:rsid w:val="000F5D79"/>
    <w:rsid w:val="0011224B"/>
    <w:rsid w:val="001629A9"/>
    <w:rsid w:val="00166BCF"/>
    <w:rsid w:val="001F7C2F"/>
    <w:rsid w:val="00203440"/>
    <w:rsid w:val="002057F6"/>
    <w:rsid w:val="00280795"/>
    <w:rsid w:val="002E4EB0"/>
    <w:rsid w:val="00376C07"/>
    <w:rsid w:val="003F5D12"/>
    <w:rsid w:val="004417A8"/>
    <w:rsid w:val="00452BF1"/>
    <w:rsid w:val="005418FB"/>
    <w:rsid w:val="00570549"/>
    <w:rsid w:val="005818BF"/>
    <w:rsid w:val="005825C1"/>
    <w:rsid w:val="00597149"/>
    <w:rsid w:val="00612329"/>
    <w:rsid w:val="00717940"/>
    <w:rsid w:val="00736393"/>
    <w:rsid w:val="00757DE9"/>
    <w:rsid w:val="007A01AB"/>
    <w:rsid w:val="007C22DE"/>
    <w:rsid w:val="00851159"/>
    <w:rsid w:val="00952844"/>
    <w:rsid w:val="00975CDA"/>
    <w:rsid w:val="009834AA"/>
    <w:rsid w:val="00A03E44"/>
    <w:rsid w:val="00A669E3"/>
    <w:rsid w:val="00A80BC9"/>
    <w:rsid w:val="00B11A06"/>
    <w:rsid w:val="00B95AC9"/>
    <w:rsid w:val="00B972C0"/>
    <w:rsid w:val="00BE569C"/>
    <w:rsid w:val="00C31F8F"/>
    <w:rsid w:val="00C73A50"/>
    <w:rsid w:val="00CA363B"/>
    <w:rsid w:val="00CA4C57"/>
    <w:rsid w:val="00D44CFF"/>
    <w:rsid w:val="00D872D0"/>
    <w:rsid w:val="00D91769"/>
    <w:rsid w:val="00DD4B03"/>
    <w:rsid w:val="00EB13C4"/>
    <w:rsid w:val="00F052B2"/>
    <w:rsid w:val="00F4577B"/>
    <w:rsid w:val="00FC25F2"/>
    <w:rsid w:val="00FD61C2"/>
    <w:rsid w:val="20913C7B"/>
    <w:rsid w:val="717DC3E6"/>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0789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825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46C31"/>
    <w:pPr>
      <w:ind w:left="720"/>
      <w:contextualSpacing/>
    </w:pPr>
  </w:style>
  <w:style w:type="paragraph" w:styleId="Header">
    <w:name w:val="header"/>
    <w:basedOn w:val="Normal"/>
    <w:link w:val="HeaderChar"/>
    <w:uiPriority w:val="99"/>
    <w:unhideWhenUsed/>
    <w:rsid w:val="00A80BC9"/>
    <w:pPr>
      <w:tabs>
        <w:tab w:val="center" w:pos="4536"/>
        <w:tab w:val="right" w:pos="9072"/>
      </w:tabs>
      <w:spacing w:after="0" w:line="240" w:lineRule="auto"/>
    </w:pPr>
  </w:style>
  <w:style w:type="character" w:customStyle="1" w:styleId="HeaderChar">
    <w:name w:val="Header Char"/>
    <w:basedOn w:val="DefaultParagraphFont"/>
    <w:link w:val="Header"/>
    <w:uiPriority w:val="99"/>
    <w:rsid w:val="00A80BC9"/>
  </w:style>
  <w:style w:type="paragraph" w:styleId="Footer">
    <w:name w:val="footer"/>
    <w:basedOn w:val="Normal"/>
    <w:link w:val="FooterChar"/>
    <w:uiPriority w:val="99"/>
    <w:unhideWhenUsed/>
    <w:rsid w:val="00A80BC9"/>
    <w:pPr>
      <w:tabs>
        <w:tab w:val="center" w:pos="4536"/>
        <w:tab w:val="right" w:pos="9072"/>
      </w:tabs>
      <w:spacing w:after="0" w:line="240" w:lineRule="auto"/>
    </w:pPr>
  </w:style>
  <w:style w:type="character" w:customStyle="1" w:styleId="FooterChar">
    <w:name w:val="Footer Char"/>
    <w:basedOn w:val="DefaultParagraphFont"/>
    <w:link w:val="Footer"/>
    <w:uiPriority w:val="99"/>
    <w:rsid w:val="00A80BC9"/>
  </w:style>
  <w:style w:type="paragraph" w:styleId="BalloonText">
    <w:name w:val="Balloon Text"/>
    <w:basedOn w:val="Normal"/>
    <w:link w:val="BalloonTextChar"/>
    <w:uiPriority w:val="99"/>
    <w:semiHidden/>
    <w:unhideWhenUsed/>
    <w:rsid w:val="006123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2329"/>
    <w:rPr>
      <w:rFonts w:ascii="Segoe UI" w:hAnsi="Segoe UI" w:cs="Segoe UI"/>
      <w:sz w:val="18"/>
      <w:szCs w:val="18"/>
    </w:rPr>
  </w:style>
  <w:style w:type="character" w:styleId="Hyperlink">
    <w:name w:val="Hyperlink"/>
    <w:basedOn w:val="DefaultParagraphFont"/>
    <w:uiPriority w:val="99"/>
    <w:unhideWhenUsed/>
    <w:rsid w:val="717DC3E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Ingeborg.Walde@sykehuspartner.no"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in/ibrahimrahmani/"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mailto:Ibrahim@xala.no"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2415\Nordre%20Follo%20kommune\Anskaffelser%20-%20Dokumenter\General\Maler\Vedlegg%20til%20konkurransegrunnlag\mal_for_cv.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8D2A8BE1DC72347AF7524149BA841E0" ma:contentTypeVersion="18" ma:contentTypeDescription="Create a new document." ma:contentTypeScope="" ma:versionID="c8b0b436d6f65422059de7cc65a85a2f">
  <xsd:schema xmlns:xsd="http://www.w3.org/2001/XMLSchema" xmlns:xs="http://www.w3.org/2001/XMLSchema" xmlns:p="http://schemas.microsoft.com/office/2006/metadata/properties" xmlns:ns2="4c8735ef-4fa8-4878-90b1-1f07a73723ff" xmlns:ns3="db705066-02dc-498b-a91d-8547e7752d65" targetNamespace="http://schemas.microsoft.com/office/2006/metadata/properties" ma:root="true" ma:fieldsID="1a7fa1619696c6333b7df0b38042b448" ns2:_="" ns3:_="">
    <xsd:import namespace="4c8735ef-4fa8-4878-90b1-1f07a73723ff"/>
    <xsd:import namespace="db705066-02dc-498b-a91d-8547e7752d6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8735ef-4fa8-4878-90b1-1f07a73723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e674e0e-11d5-4c25-8c66-9684b2492a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b705066-02dc-498b-a91d-8547e7752d6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84e4d69-ba51-4277-bfe9-be4cf3df40ac}" ma:internalName="TaxCatchAll" ma:showField="CatchAllData" ma:web="db705066-02dc-498b-a91d-8547e7752d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8735ef-4fa8-4878-90b1-1f07a73723ff">
      <Terms xmlns="http://schemas.microsoft.com/office/infopath/2007/PartnerControls"/>
    </lcf76f155ced4ddcb4097134ff3c332f>
    <TaxCatchAll xmlns="db705066-02dc-498b-a91d-8547e7752d65" xsi:nil="true"/>
  </documentManagement>
</p:properties>
</file>

<file path=customXml/itemProps1.xml><?xml version="1.0" encoding="utf-8"?>
<ds:datastoreItem xmlns:ds="http://schemas.openxmlformats.org/officeDocument/2006/customXml" ds:itemID="{251BF469-D37B-4AB3-841E-07109212C3E3}">
  <ds:schemaRefs>
    <ds:schemaRef ds:uri="http://schemas.microsoft.com/sharepoint/v3/contenttype/forms"/>
  </ds:schemaRefs>
</ds:datastoreItem>
</file>

<file path=customXml/itemProps2.xml><?xml version="1.0" encoding="utf-8"?>
<ds:datastoreItem xmlns:ds="http://schemas.openxmlformats.org/officeDocument/2006/customXml" ds:itemID="{61418C9F-F6B2-4EC9-8C57-A678DCC769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8735ef-4fa8-4878-90b1-1f07a73723ff"/>
    <ds:schemaRef ds:uri="db705066-02dc-498b-a91d-8547e7752d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55F8BA-EA6C-42BB-9CCF-157996AC2BEE}">
  <ds:schemaRefs>
    <ds:schemaRef ds:uri="http://schemas.microsoft.com/office/2006/metadata/properties"/>
    <ds:schemaRef ds:uri="http://schemas.microsoft.com/office/infopath/2007/PartnerControls"/>
    <ds:schemaRef ds:uri="4c8735ef-4fa8-4878-90b1-1f07a73723ff"/>
    <ds:schemaRef ds:uri="db705066-02dc-498b-a91d-8547e7752d65"/>
  </ds:schemaRefs>
</ds:datastoreItem>
</file>

<file path=docProps/app.xml><?xml version="1.0" encoding="utf-8"?>
<Properties xmlns="http://schemas.openxmlformats.org/officeDocument/2006/extended-properties" xmlns:vt="http://schemas.openxmlformats.org/officeDocument/2006/docPropsVTypes">
  <Template>mal_for_cv.dotx</Template>
  <TotalTime>0</TotalTime>
  <Pages>1</Pages>
  <Words>2310</Words>
  <Characters>13173</Characters>
  <Application>Microsoft Office Word</Application>
  <DocSecurity>4</DocSecurity>
  <Lines>109</Lines>
  <Paragraphs>30</Paragraphs>
  <ScaleCrop>false</ScaleCrop>
  <Company/>
  <LinksUpToDate>false</LinksUpToDate>
  <CharactersWithSpaces>15453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hamid rahmani</cp:lastModifiedBy>
  <cp:revision>3</cp:revision>
  <dcterms:created xsi:type="dcterms:W3CDTF">2024-10-07T19:17:00Z</dcterms:created>
  <dcterms:modified xsi:type="dcterms:W3CDTF">2024-10-31T10:41:00Z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0x01010098D2A8BE1DC72347AF7524149BA841E0</vt:lpwstr>
  </property>
  <property fmtid="{D5CDD505-2E9C-101B-9397-08002B2CF9AE}" pid="3" name="MediaServiceImageTags">
    <vt:lpwstr/>
  </property>
</Properties>
</file>